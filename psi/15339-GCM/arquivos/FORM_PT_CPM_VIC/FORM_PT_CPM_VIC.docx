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92FB" w14:textId="3D0C069D" w:rsidR="000D40FD" w:rsidRPr="00B706E3" w:rsidRDefault="000D40FD" w:rsidP="00DF312B">
      <w:pPr>
        <w:rPr>
          <w:rFonts w:ascii="CAIXA Std Book" w:hAnsi="CAIXA Std Book"/>
          <w:b/>
          <w:szCs w:val="20"/>
        </w:rPr>
      </w:pPr>
      <w:bookmarkStart w:id="0" w:name="Texto3"/>
      <w:r w:rsidRPr="00B706E3">
        <w:rPr>
          <w:rFonts w:ascii="CAIXA Std Book" w:hAnsi="CAIXA Std Book"/>
          <w:b/>
          <w:szCs w:val="20"/>
        </w:rPr>
        <w:t xml:space="preserve">PSI </w:t>
      </w:r>
      <w:bookmarkEnd w:id="0"/>
      <w:r w:rsidRPr="00B706E3">
        <w:rPr>
          <w:rFonts w:ascii="CAIXA Std Book" w:hAnsi="CAIXA Std Book"/>
          <w:b/>
          <w:szCs w:val="20"/>
        </w:rPr>
        <w:t xml:space="preserve">N. </w:t>
      </w:r>
      <w:r w:rsidR="002C1E5D" w:rsidRPr="00B706E3">
        <w:rPr>
          <w:rFonts w:ascii="CAIXA Std Book" w:hAnsi="CAIXA Std Book"/>
          <w:b/>
          <w:szCs w:val="20"/>
        </w:rPr>
        <w:t>15331</w:t>
      </w:r>
    </w:p>
    <w:p w14:paraId="453DAB8E" w14:textId="77777777" w:rsidR="000D40FD" w:rsidRPr="00B706E3" w:rsidRDefault="000D40FD" w:rsidP="00DF312B">
      <w:pPr>
        <w:rPr>
          <w:rFonts w:ascii="CAIXA Std Book" w:hAnsi="CAIXA Std Book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1"/>
        <w:gridCol w:w="8248"/>
      </w:tblGrid>
      <w:tr w:rsidR="000D40FD" w:rsidRPr="00B706E3" w14:paraId="0388EAF3" w14:textId="77777777" w:rsidTr="006328E1">
        <w:trPr>
          <w:trHeight w:val="284"/>
        </w:trPr>
        <w:tc>
          <w:tcPr>
            <w:tcW w:w="9681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33CCCC"/>
            <w:vAlign w:val="center"/>
          </w:tcPr>
          <w:p w14:paraId="69EB50D5" w14:textId="77777777" w:rsidR="000D40FD" w:rsidRPr="00B706E3" w:rsidRDefault="000D40FD" w:rsidP="00DF312B">
            <w:pPr>
              <w:keepLines/>
              <w:rPr>
                <w:rFonts w:ascii="CAIXA Std Book" w:hAnsi="CAIXA Std Book"/>
                <w:b/>
                <w:color w:val="000000"/>
                <w:szCs w:val="20"/>
              </w:rPr>
            </w:pPr>
            <w:r w:rsidRPr="00B706E3">
              <w:rPr>
                <w:rFonts w:ascii="CAIXA Std Book" w:hAnsi="CAIXA Std Book"/>
                <w:b/>
                <w:color w:val="000000"/>
                <w:szCs w:val="20"/>
              </w:rPr>
              <w:t>1. UNIDADE DEMANDANTE</w:t>
            </w:r>
          </w:p>
        </w:tc>
      </w:tr>
      <w:tr w:rsidR="000D40FD" w:rsidRPr="00B706E3" w14:paraId="6808007E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36AA3183" w14:textId="77777777" w:rsidR="000D40FD" w:rsidRPr="00B706E3" w:rsidRDefault="000D40FD" w:rsidP="00DF312B">
            <w:pPr>
              <w:keepLines/>
              <w:rPr>
                <w:rFonts w:ascii="CAIXA Std Book" w:hAnsi="CAIXA Std Book"/>
                <w:szCs w:val="20"/>
              </w:rPr>
            </w:pPr>
            <w:r w:rsidRPr="00B706E3">
              <w:rPr>
                <w:rFonts w:ascii="CAIXA Std Book" w:hAnsi="CAIXA Std Book"/>
                <w:szCs w:val="20"/>
              </w:rPr>
              <w:t>Código</w:t>
            </w: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3A3A4223" w14:textId="77777777" w:rsidR="000D40FD" w:rsidRPr="00B706E3" w:rsidRDefault="000D40FD" w:rsidP="00DF312B">
            <w:pPr>
              <w:keepLines/>
              <w:rPr>
                <w:rFonts w:ascii="CAIXA Std Book" w:hAnsi="CAIXA Std Book"/>
                <w:szCs w:val="20"/>
              </w:rPr>
            </w:pPr>
            <w:r w:rsidRPr="00B706E3">
              <w:rPr>
                <w:rFonts w:ascii="CAIXA Std Book" w:hAnsi="CAIXA Std Book"/>
                <w:szCs w:val="20"/>
              </w:rPr>
              <w:t>Nome</w:t>
            </w:r>
          </w:p>
        </w:tc>
      </w:tr>
      <w:tr w:rsidR="000D40FD" w:rsidRPr="00B706E3" w14:paraId="05070783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1607E26E" w14:textId="29E85158" w:rsidR="000D40FD" w:rsidRPr="00B706E3" w:rsidRDefault="0067218D" w:rsidP="00DF312B">
            <w:pPr>
              <w:keepLines/>
              <w:rPr>
                <w:rFonts w:ascii="CAIXA Std Book" w:hAnsi="CAIXA Std Book"/>
                <w:szCs w:val="20"/>
              </w:rPr>
            </w:pPr>
            <w:r w:rsidRPr="00B706E3">
              <w:rPr>
                <w:rFonts w:ascii="CAIXA Std Book" w:hAnsi="CAIXA Std Book"/>
                <w:szCs w:val="20"/>
              </w:rPr>
              <w:t>5229</w:t>
            </w: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478644B7" w14:textId="452E1745" w:rsidR="000D40FD" w:rsidRPr="00B706E3" w:rsidRDefault="0067218D" w:rsidP="00DF312B">
            <w:pPr>
              <w:keepLines/>
              <w:rPr>
                <w:rFonts w:ascii="CAIXA Std Book" w:hAnsi="CAIXA Std Book"/>
                <w:szCs w:val="20"/>
              </w:rPr>
            </w:pPr>
            <w:r w:rsidRPr="00B706E3">
              <w:rPr>
                <w:rFonts w:ascii="CAIXA Std Book" w:hAnsi="CAIXA Std Book"/>
                <w:szCs w:val="20"/>
              </w:rPr>
              <w:t>GN CAPACIDADE E PADROES</w:t>
            </w:r>
          </w:p>
        </w:tc>
      </w:tr>
    </w:tbl>
    <w:p w14:paraId="1CB46E04" w14:textId="77777777" w:rsidR="000D40FD" w:rsidRPr="00B706E3" w:rsidRDefault="000D40FD" w:rsidP="00DF312B">
      <w:pPr>
        <w:rPr>
          <w:rFonts w:ascii="CAIXA Std Book" w:hAnsi="CAIXA Std Book"/>
          <w:color w:val="00000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1"/>
        <w:gridCol w:w="8248"/>
      </w:tblGrid>
      <w:tr w:rsidR="000D40FD" w:rsidRPr="00B706E3" w14:paraId="3B949A75" w14:textId="77777777" w:rsidTr="00603C52">
        <w:trPr>
          <w:trHeight w:val="284"/>
        </w:trPr>
        <w:tc>
          <w:tcPr>
            <w:tcW w:w="9629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33CCCC"/>
            <w:vAlign w:val="center"/>
          </w:tcPr>
          <w:p w14:paraId="50ED52F6" w14:textId="77777777" w:rsidR="000D40FD" w:rsidRPr="00B706E3" w:rsidRDefault="000D40FD" w:rsidP="00DF312B">
            <w:pPr>
              <w:keepLines/>
              <w:rPr>
                <w:rFonts w:ascii="CAIXA Std Book" w:hAnsi="CAIXA Std Book"/>
                <w:b/>
                <w:color w:val="000000"/>
                <w:szCs w:val="20"/>
              </w:rPr>
            </w:pPr>
            <w:r w:rsidRPr="00B706E3">
              <w:rPr>
                <w:rFonts w:ascii="CAIXA Std Book" w:hAnsi="CAIXA Std Book"/>
                <w:b/>
                <w:color w:val="000000"/>
                <w:szCs w:val="20"/>
              </w:rPr>
              <w:t>2. UNIDADE(S) DE PROVIMENTO</w:t>
            </w:r>
          </w:p>
        </w:tc>
      </w:tr>
      <w:tr w:rsidR="000D40FD" w:rsidRPr="00B706E3" w14:paraId="5729BDF7" w14:textId="77777777" w:rsidTr="00603C52">
        <w:trPr>
          <w:trHeight w:val="284"/>
        </w:trPr>
        <w:tc>
          <w:tcPr>
            <w:tcW w:w="138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4EF65458" w14:textId="77777777" w:rsidR="000D40FD" w:rsidRPr="00B706E3" w:rsidRDefault="000D40FD" w:rsidP="00DF312B">
            <w:pPr>
              <w:keepLines/>
              <w:rPr>
                <w:rFonts w:ascii="CAIXA Std Book" w:hAnsi="CAIXA Std Book"/>
                <w:szCs w:val="20"/>
              </w:rPr>
            </w:pPr>
            <w:r w:rsidRPr="00B706E3">
              <w:rPr>
                <w:rFonts w:ascii="CAIXA Std Book" w:hAnsi="CAIXA Std Book"/>
                <w:szCs w:val="20"/>
              </w:rPr>
              <w:t>Código</w:t>
            </w:r>
          </w:p>
        </w:tc>
        <w:tc>
          <w:tcPr>
            <w:tcW w:w="8248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5B0E85A4" w14:textId="77777777" w:rsidR="000D40FD" w:rsidRPr="00B706E3" w:rsidRDefault="000D40FD" w:rsidP="00DF312B">
            <w:pPr>
              <w:keepLines/>
              <w:rPr>
                <w:rFonts w:ascii="CAIXA Std Book" w:hAnsi="CAIXA Std Book"/>
                <w:szCs w:val="20"/>
              </w:rPr>
            </w:pPr>
            <w:r w:rsidRPr="00B706E3">
              <w:rPr>
                <w:rFonts w:ascii="CAIXA Std Book" w:hAnsi="CAIXA Std Book"/>
                <w:szCs w:val="20"/>
              </w:rPr>
              <w:t>Nome</w:t>
            </w:r>
          </w:p>
        </w:tc>
      </w:tr>
      <w:tr w:rsidR="000D40FD" w:rsidRPr="00B706E3" w14:paraId="0928AA8D" w14:textId="77777777" w:rsidTr="00603C52">
        <w:trPr>
          <w:trHeight w:val="284"/>
        </w:trPr>
        <w:tc>
          <w:tcPr>
            <w:tcW w:w="138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7769A151" w14:textId="70FD207C" w:rsidR="000D40FD" w:rsidRPr="00B706E3" w:rsidRDefault="0067218D" w:rsidP="00DF312B">
            <w:pPr>
              <w:keepLines/>
              <w:rPr>
                <w:rFonts w:ascii="CAIXA Std Book" w:hAnsi="CAIXA Std Book"/>
                <w:szCs w:val="20"/>
              </w:rPr>
            </w:pPr>
            <w:r w:rsidRPr="00B706E3">
              <w:rPr>
                <w:rFonts w:ascii="CAIXA Std Book" w:hAnsi="CAIXA Std Book"/>
                <w:szCs w:val="20"/>
              </w:rPr>
              <w:t>5229</w:t>
            </w:r>
          </w:p>
        </w:tc>
        <w:tc>
          <w:tcPr>
            <w:tcW w:w="8248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2A5E928B" w14:textId="57C95822" w:rsidR="000D40FD" w:rsidRPr="00B706E3" w:rsidRDefault="0067218D" w:rsidP="00DF312B">
            <w:pPr>
              <w:keepLines/>
              <w:rPr>
                <w:rFonts w:ascii="CAIXA Std Book" w:hAnsi="CAIXA Std Book"/>
                <w:szCs w:val="20"/>
              </w:rPr>
            </w:pPr>
            <w:r w:rsidRPr="00B706E3">
              <w:rPr>
                <w:rFonts w:ascii="CAIXA Std Book" w:hAnsi="CAIXA Std Book"/>
                <w:szCs w:val="20"/>
              </w:rPr>
              <w:t>GN CAPACIDADE E PADROES</w:t>
            </w:r>
          </w:p>
        </w:tc>
      </w:tr>
    </w:tbl>
    <w:p w14:paraId="3FFCC4A8" w14:textId="77777777" w:rsidR="000D40FD" w:rsidRPr="00B706E3" w:rsidRDefault="000D40FD" w:rsidP="00DF312B">
      <w:pPr>
        <w:rPr>
          <w:rFonts w:ascii="CAIXA Std Book" w:hAnsi="CAIXA Std Book"/>
          <w:color w:val="00000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0"/>
        <w:gridCol w:w="8249"/>
      </w:tblGrid>
      <w:tr w:rsidR="000D40FD" w:rsidRPr="00B706E3" w14:paraId="33B5E70E" w14:textId="77777777" w:rsidTr="006328E1">
        <w:trPr>
          <w:trHeight w:val="284"/>
        </w:trPr>
        <w:tc>
          <w:tcPr>
            <w:tcW w:w="9681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33CCCC"/>
            <w:vAlign w:val="center"/>
          </w:tcPr>
          <w:p w14:paraId="5F113F4A" w14:textId="77777777" w:rsidR="000D40FD" w:rsidRPr="00B706E3" w:rsidRDefault="000D40FD" w:rsidP="00DF312B">
            <w:pPr>
              <w:keepLines/>
              <w:rPr>
                <w:rFonts w:ascii="CAIXA Std Book" w:hAnsi="CAIXA Std Book"/>
                <w:b/>
                <w:color w:val="000000"/>
                <w:szCs w:val="20"/>
              </w:rPr>
            </w:pPr>
            <w:r w:rsidRPr="00B706E3">
              <w:rPr>
                <w:rFonts w:ascii="CAIXA Std Book" w:hAnsi="CAIXA Std Book"/>
                <w:b/>
                <w:color w:val="000000"/>
                <w:szCs w:val="20"/>
              </w:rPr>
              <w:t>3. FUNÇÃO GRATIFICADA</w:t>
            </w:r>
          </w:p>
        </w:tc>
      </w:tr>
      <w:tr w:rsidR="000D40FD" w:rsidRPr="00B706E3" w14:paraId="6686BA86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646DD083" w14:textId="77777777" w:rsidR="000D40FD" w:rsidRPr="00B706E3" w:rsidRDefault="000D40FD" w:rsidP="00DF312B">
            <w:pPr>
              <w:keepLines/>
              <w:rPr>
                <w:rFonts w:ascii="CAIXA Std Book" w:hAnsi="CAIXA Std Book"/>
                <w:szCs w:val="20"/>
              </w:rPr>
            </w:pPr>
            <w:r w:rsidRPr="00B706E3">
              <w:rPr>
                <w:rFonts w:ascii="CAIXA Std Book" w:hAnsi="CAIXA Std Book"/>
                <w:szCs w:val="20"/>
              </w:rPr>
              <w:t>Código</w:t>
            </w: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63E515EB" w14:textId="77777777" w:rsidR="000D40FD" w:rsidRPr="00B706E3" w:rsidRDefault="000D40FD" w:rsidP="00DF312B">
            <w:pPr>
              <w:keepLines/>
              <w:rPr>
                <w:rFonts w:ascii="CAIXA Std Book" w:hAnsi="CAIXA Std Book"/>
                <w:szCs w:val="20"/>
              </w:rPr>
            </w:pPr>
            <w:r w:rsidRPr="00B706E3">
              <w:rPr>
                <w:rFonts w:ascii="CAIXA Std Book" w:hAnsi="CAIXA Std Book"/>
                <w:szCs w:val="20"/>
              </w:rPr>
              <w:t>Nome</w:t>
            </w:r>
          </w:p>
        </w:tc>
      </w:tr>
      <w:tr w:rsidR="000D40FD" w:rsidRPr="00B706E3" w14:paraId="6AA1AD29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59AEA4EF" w14:textId="5AFEBD1E" w:rsidR="000D40FD" w:rsidRPr="00B706E3" w:rsidRDefault="0067218D" w:rsidP="00DF312B">
            <w:pPr>
              <w:keepLines/>
              <w:rPr>
                <w:rFonts w:ascii="CAIXA Std Book" w:hAnsi="CAIXA Std Book"/>
                <w:szCs w:val="20"/>
              </w:rPr>
            </w:pPr>
            <w:r w:rsidRPr="00B706E3">
              <w:rPr>
                <w:rFonts w:ascii="CAIXA Std Book" w:hAnsi="CAIXA Std Book"/>
                <w:szCs w:val="20"/>
              </w:rPr>
              <w:t>2030</w:t>
            </w: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1BFA4123" w14:textId="7B6CEF0C" w:rsidR="000D40FD" w:rsidRPr="00B706E3" w:rsidRDefault="0067218D" w:rsidP="00DF312B">
            <w:pPr>
              <w:keepLines/>
              <w:rPr>
                <w:rFonts w:ascii="CAIXA Std Book" w:hAnsi="CAIXA Std Book"/>
                <w:szCs w:val="20"/>
              </w:rPr>
            </w:pPr>
            <w:r w:rsidRPr="00B706E3">
              <w:rPr>
                <w:rFonts w:ascii="CAIXA Std Book" w:hAnsi="CAIXA Std Book"/>
                <w:szCs w:val="20"/>
              </w:rPr>
              <w:t>COOR PROJETOS/PROCESSOS MATRIZ</w:t>
            </w:r>
          </w:p>
        </w:tc>
      </w:tr>
    </w:tbl>
    <w:p w14:paraId="6DF99B9C" w14:textId="77777777" w:rsidR="000D40FD" w:rsidRPr="00B706E3" w:rsidRDefault="000D40FD" w:rsidP="00DF312B">
      <w:pPr>
        <w:rPr>
          <w:rFonts w:ascii="CAIXA Std Book" w:hAnsi="CAIXA Std Book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29"/>
      </w:tblGrid>
      <w:tr w:rsidR="000D40FD" w:rsidRPr="00B706E3" w14:paraId="20C7704D" w14:textId="77777777" w:rsidTr="006328E1">
        <w:trPr>
          <w:trHeight w:val="284"/>
        </w:trPr>
        <w:tc>
          <w:tcPr>
            <w:tcW w:w="968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33CCCC"/>
            <w:vAlign w:val="center"/>
          </w:tcPr>
          <w:p w14:paraId="1BD3A0AB" w14:textId="49736D53" w:rsidR="000D40FD" w:rsidRPr="00B706E3" w:rsidRDefault="000D40FD" w:rsidP="00DF312B">
            <w:pPr>
              <w:keepLines/>
              <w:rPr>
                <w:rFonts w:ascii="CAIXA Std Book" w:hAnsi="CAIXA Std Book"/>
                <w:b/>
                <w:color w:val="000000"/>
                <w:szCs w:val="20"/>
              </w:rPr>
            </w:pPr>
            <w:r w:rsidRPr="00B706E3">
              <w:rPr>
                <w:rFonts w:ascii="CAIXA Std Book" w:hAnsi="CAIXA Std Book"/>
                <w:b/>
                <w:color w:val="000000"/>
                <w:szCs w:val="20"/>
              </w:rPr>
              <w:t>4. ORIENTAÇÕES PARA A PRODUÇÃO TEMÁTICA – TEMA/</w:t>
            </w:r>
            <w:r w:rsidR="00193E71" w:rsidRPr="00B706E3">
              <w:rPr>
                <w:rFonts w:ascii="CAIXA Std Book" w:hAnsi="CAIXA Std Book"/>
                <w:b/>
                <w:color w:val="000000"/>
                <w:szCs w:val="20"/>
              </w:rPr>
              <w:t xml:space="preserve"> </w:t>
            </w:r>
            <w:r w:rsidRPr="00B706E3">
              <w:rPr>
                <w:rFonts w:ascii="CAIXA Std Book" w:hAnsi="CAIXA Std Book"/>
                <w:b/>
                <w:color w:val="000000"/>
                <w:szCs w:val="20"/>
              </w:rPr>
              <w:t>FORMATAÇÃO/</w:t>
            </w:r>
            <w:r w:rsidR="00193E71" w:rsidRPr="00B706E3">
              <w:rPr>
                <w:rFonts w:ascii="CAIXA Std Book" w:hAnsi="CAIXA Std Book"/>
                <w:b/>
                <w:color w:val="000000"/>
                <w:szCs w:val="20"/>
              </w:rPr>
              <w:t xml:space="preserve"> </w:t>
            </w:r>
            <w:r w:rsidRPr="00B706E3">
              <w:rPr>
                <w:rFonts w:ascii="CAIXA Std Book" w:hAnsi="CAIXA Std Book"/>
                <w:b/>
                <w:color w:val="000000"/>
                <w:szCs w:val="20"/>
              </w:rPr>
              <w:t>INFORMAÇÕES ADICIONAIS</w:t>
            </w:r>
          </w:p>
        </w:tc>
      </w:tr>
      <w:tr w:rsidR="000D40FD" w:rsidRPr="00B706E3" w14:paraId="1AD311D1" w14:textId="77777777" w:rsidTr="006328E1">
        <w:trPr>
          <w:trHeight w:val="1433"/>
        </w:trPr>
        <w:tc>
          <w:tcPr>
            <w:tcW w:w="968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4D3D593" w14:textId="3EB5C4F1" w:rsidR="0067218D" w:rsidRPr="00B706E3" w:rsidRDefault="000D40FD" w:rsidP="00DF312B">
            <w:pPr>
              <w:rPr>
                <w:rFonts w:ascii="CAIXA Std Book" w:hAnsi="CAIXA Std Book"/>
                <w:szCs w:val="20"/>
              </w:rPr>
            </w:pPr>
            <w:r w:rsidRPr="00B706E3">
              <w:rPr>
                <w:rFonts w:ascii="Cambria Math" w:hAnsi="Cambria Math" w:cs="Cambria Math"/>
                <w:szCs w:val="20"/>
              </w:rPr>
              <w:t>⇨</w:t>
            </w:r>
            <w:r w:rsidRPr="00B706E3">
              <w:rPr>
                <w:rFonts w:ascii="CAIXA Std Book" w:hAnsi="CAIXA Std Book" w:cs="Cambria Math"/>
                <w:szCs w:val="20"/>
              </w:rPr>
              <w:t xml:space="preserve"> </w:t>
            </w:r>
            <w:r w:rsidR="0067218D" w:rsidRPr="00B706E3">
              <w:rPr>
                <w:rFonts w:ascii="CAIXA Std Book" w:hAnsi="CAIXA Std Book"/>
                <w:szCs w:val="20"/>
              </w:rPr>
              <w:t xml:space="preserve">Esta produção temática possui </w:t>
            </w:r>
            <w:r w:rsidR="002C1E5D" w:rsidRPr="00B706E3">
              <w:rPr>
                <w:rFonts w:ascii="CAIXA Std Book" w:hAnsi="CAIXA Std Book"/>
                <w:szCs w:val="20"/>
              </w:rPr>
              <w:t>um item avaliativo</w:t>
            </w:r>
            <w:r w:rsidR="0067218D" w:rsidRPr="00B706E3">
              <w:rPr>
                <w:rFonts w:ascii="CAIXA Std Book" w:hAnsi="CAIXA Std Book"/>
                <w:szCs w:val="20"/>
              </w:rPr>
              <w:t>, totalizando 100 pontos. Leia atentamente as instruções de cada item e respeite o formato obrigatório de entrega.</w:t>
            </w:r>
          </w:p>
          <w:p w14:paraId="4A67B75D" w14:textId="542B02AF" w:rsidR="0067218D" w:rsidRPr="00B706E3" w:rsidRDefault="0067218D" w:rsidP="00DF312B">
            <w:pPr>
              <w:keepLines/>
              <w:rPr>
                <w:rFonts w:ascii="CAIXA Std Book" w:hAnsi="CAIXA Std Book"/>
                <w:szCs w:val="20"/>
              </w:rPr>
            </w:pPr>
          </w:p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319"/>
              <w:gridCol w:w="2398"/>
              <w:gridCol w:w="2350"/>
              <w:gridCol w:w="2336"/>
            </w:tblGrid>
            <w:tr w:rsidR="0067218D" w:rsidRPr="00B706E3" w14:paraId="6DECB1DB" w14:textId="77777777" w:rsidTr="003D0E23">
              <w:trPr>
                <w:jc w:val="center"/>
              </w:trPr>
              <w:tc>
                <w:tcPr>
                  <w:tcW w:w="2319" w:type="dxa"/>
                  <w:vAlign w:val="center"/>
                </w:tcPr>
                <w:p w14:paraId="07F248D3" w14:textId="77777777" w:rsidR="0067218D" w:rsidRPr="00B706E3" w:rsidRDefault="0067218D" w:rsidP="00DF312B">
                  <w:pPr>
                    <w:spacing w:before="0"/>
                    <w:jc w:val="left"/>
                    <w:rPr>
                      <w:rFonts w:ascii="CAIXA Std Book" w:hAnsi="CAIXA Std Book"/>
                      <w:szCs w:val="20"/>
                    </w:rPr>
                  </w:pPr>
                  <w:r w:rsidRPr="00B706E3">
                    <w:rPr>
                      <w:rFonts w:ascii="CAIXA Std Book" w:hAnsi="CAIXA Std Book"/>
                      <w:b/>
                      <w:szCs w:val="20"/>
                    </w:rPr>
                    <w:t>Item</w:t>
                  </w:r>
                </w:p>
              </w:tc>
              <w:tc>
                <w:tcPr>
                  <w:tcW w:w="2398" w:type="dxa"/>
                  <w:vAlign w:val="center"/>
                </w:tcPr>
                <w:p w14:paraId="74E0788D" w14:textId="77777777" w:rsidR="0067218D" w:rsidRPr="00B706E3" w:rsidRDefault="0067218D" w:rsidP="00DF312B">
                  <w:pPr>
                    <w:spacing w:before="0"/>
                    <w:jc w:val="left"/>
                    <w:rPr>
                      <w:rFonts w:ascii="CAIXA Std Book" w:hAnsi="CAIXA Std Book"/>
                      <w:szCs w:val="20"/>
                    </w:rPr>
                  </w:pPr>
                  <w:r w:rsidRPr="00B706E3">
                    <w:rPr>
                      <w:rFonts w:ascii="CAIXA Std Book" w:hAnsi="CAIXA Std Book"/>
                      <w:b/>
                      <w:szCs w:val="20"/>
                    </w:rPr>
                    <w:t>Tema</w:t>
                  </w:r>
                </w:p>
              </w:tc>
              <w:tc>
                <w:tcPr>
                  <w:tcW w:w="2350" w:type="dxa"/>
                  <w:vAlign w:val="center"/>
                </w:tcPr>
                <w:p w14:paraId="627DB860" w14:textId="77777777" w:rsidR="0067218D" w:rsidRPr="00B706E3" w:rsidRDefault="0067218D" w:rsidP="00DF312B">
                  <w:pPr>
                    <w:spacing w:before="0"/>
                    <w:jc w:val="left"/>
                    <w:rPr>
                      <w:rFonts w:ascii="CAIXA Std Book" w:hAnsi="CAIXA Std Book"/>
                      <w:szCs w:val="20"/>
                    </w:rPr>
                  </w:pPr>
                  <w:r w:rsidRPr="00B706E3">
                    <w:rPr>
                      <w:rFonts w:ascii="CAIXA Std Book" w:hAnsi="CAIXA Std Book"/>
                      <w:b/>
                      <w:szCs w:val="20"/>
                    </w:rPr>
                    <w:t>Entrega</w:t>
                  </w:r>
                </w:p>
              </w:tc>
              <w:tc>
                <w:tcPr>
                  <w:tcW w:w="2336" w:type="dxa"/>
                  <w:vAlign w:val="center"/>
                </w:tcPr>
                <w:p w14:paraId="0C171E29" w14:textId="77777777" w:rsidR="0067218D" w:rsidRPr="00B706E3" w:rsidRDefault="0067218D" w:rsidP="00DF312B">
                  <w:pPr>
                    <w:spacing w:before="0"/>
                    <w:jc w:val="left"/>
                    <w:rPr>
                      <w:rFonts w:ascii="CAIXA Std Book" w:hAnsi="CAIXA Std Book"/>
                      <w:szCs w:val="20"/>
                    </w:rPr>
                  </w:pPr>
                  <w:r w:rsidRPr="00B706E3">
                    <w:rPr>
                      <w:rFonts w:ascii="CAIXA Std Book" w:hAnsi="CAIXA Std Book"/>
                      <w:b/>
                      <w:szCs w:val="20"/>
                    </w:rPr>
                    <w:t>Peso</w:t>
                  </w:r>
                </w:p>
              </w:tc>
            </w:tr>
            <w:tr w:rsidR="0067218D" w:rsidRPr="00B706E3" w14:paraId="497EA1C8" w14:textId="77777777" w:rsidTr="00AE6A1B">
              <w:trPr>
                <w:jc w:val="center"/>
              </w:trPr>
              <w:tc>
                <w:tcPr>
                  <w:tcW w:w="2319" w:type="dxa"/>
                </w:tcPr>
                <w:p w14:paraId="2C7009C8" w14:textId="77777777" w:rsidR="0067218D" w:rsidRPr="00B706E3" w:rsidRDefault="0067218D" w:rsidP="00DF312B">
                  <w:pPr>
                    <w:spacing w:before="0"/>
                    <w:jc w:val="left"/>
                    <w:rPr>
                      <w:rFonts w:ascii="CAIXA Std Book" w:hAnsi="CAIXA Std Book"/>
                      <w:szCs w:val="20"/>
                    </w:rPr>
                  </w:pPr>
                  <w:r w:rsidRPr="00B706E3">
                    <w:rPr>
                      <w:rFonts w:ascii="CAIXA Std Book" w:hAnsi="CAIXA Std Book"/>
                      <w:szCs w:val="20"/>
                    </w:rPr>
                    <w:t>1</w:t>
                  </w:r>
                </w:p>
              </w:tc>
              <w:tc>
                <w:tcPr>
                  <w:tcW w:w="2398" w:type="dxa"/>
                </w:tcPr>
                <w:p w14:paraId="0C60F60B" w14:textId="111A1AB1" w:rsidR="0067218D" w:rsidRDefault="0035418C" w:rsidP="00DF312B">
                  <w:pPr>
                    <w:spacing w:before="0"/>
                    <w:jc w:val="left"/>
                    <w:rPr>
                      <w:rFonts w:ascii="CAIXA Std Book" w:hAnsi="CAIXA Std Book"/>
                      <w:szCs w:val="20"/>
                    </w:rPr>
                  </w:pPr>
                  <w:r w:rsidRPr="00B706E3">
                    <w:rPr>
                      <w:rFonts w:ascii="CAIXA Std Book" w:hAnsi="CAIXA Std Book"/>
                      <w:szCs w:val="20"/>
                    </w:rPr>
                    <w:t xml:space="preserve">Proposta de </w:t>
                  </w:r>
                  <w:r w:rsidR="00612F23">
                    <w:rPr>
                      <w:rFonts w:ascii="CAIXA Std Book" w:hAnsi="CAIXA Std Book"/>
                      <w:szCs w:val="20"/>
                    </w:rPr>
                    <w:t xml:space="preserve">atuação </w:t>
                  </w:r>
                  <w:r w:rsidR="00AB0112">
                    <w:rPr>
                      <w:rFonts w:ascii="CAIXA Std Book" w:hAnsi="CAIXA Std Book"/>
                      <w:szCs w:val="20"/>
                    </w:rPr>
                    <w:t>de um integrador de código.</w:t>
                  </w:r>
                </w:p>
                <w:p w14:paraId="613414CC" w14:textId="3103FDC6" w:rsidR="00AE6A1B" w:rsidRPr="00B706E3" w:rsidRDefault="00AE6A1B" w:rsidP="00DF312B">
                  <w:pPr>
                    <w:spacing w:before="0"/>
                    <w:jc w:val="left"/>
                    <w:rPr>
                      <w:rFonts w:ascii="CAIXA Std Book" w:hAnsi="CAIXA Std Book"/>
                      <w:szCs w:val="20"/>
                    </w:rPr>
                  </w:pPr>
                </w:p>
              </w:tc>
              <w:tc>
                <w:tcPr>
                  <w:tcW w:w="2350" w:type="dxa"/>
                </w:tcPr>
                <w:p w14:paraId="668FC28B" w14:textId="77777777" w:rsidR="0067218D" w:rsidRDefault="00340A62" w:rsidP="00DF312B">
                  <w:pPr>
                    <w:spacing w:before="0"/>
                    <w:jc w:val="left"/>
                    <w:rPr>
                      <w:rFonts w:ascii="CAIXA Std Book" w:hAnsi="CAIXA Std Book"/>
                      <w:szCs w:val="20"/>
                    </w:rPr>
                  </w:pPr>
                  <w:r w:rsidRPr="00B706E3">
                    <w:rPr>
                      <w:rFonts w:ascii="CAIXA Std Book" w:hAnsi="CAIXA Std Book"/>
                      <w:szCs w:val="20"/>
                    </w:rPr>
                    <w:t>Documento Word</w:t>
                  </w:r>
                  <w:r w:rsidR="009946BC" w:rsidRPr="00B706E3">
                    <w:rPr>
                      <w:rFonts w:ascii="CAIXA Std Book" w:hAnsi="CAIXA Std Book"/>
                      <w:szCs w:val="20"/>
                    </w:rPr>
                    <w:t xml:space="preserve"> ou PDF</w:t>
                  </w:r>
                </w:p>
                <w:p w14:paraId="260EB977" w14:textId="2861EC6B" w:rsidR="00AE6A1B" w:rsidRPr="00B706E3" w:rsidRDefault="00AE6A1B" w:rsidP="00DF312B">
                  <w:pPr>
                    <w:spacing w:before="0"/>
                    <w:jc w:val="left"/>
                    <w:rPr>
                      <w:rFonts w:ascii="CAIXA Std Book" w:hAnsi="CAIXA Std Book"/>
                      <w:szCs w:val="20"/>
                    </w:rPr>
                  </w:pPr>
                </w:p>
              </w:tc>
              <w:tc>
                <w:tcPr>
                  <w:tcW w:w="2336" w:type="dxa"/>
                </w:tcPr>
                <w:p w14:paraId="605119BC" w14:textId="77777777" w:rsidR="0067218D" w:rsidRDefault="00F15585" w:rsidP="00DF312B">
                  <w:pPr>
                    <w:spacing w:before="0"/>
                    <w:jc w:val="left"/>
                    <w:rPr>
                      <w:rFonts w:ascii="CAIXA Std Book" w:hAnsi="CAIXA Std Book"/>
                      <w:szCs w:val="20"/>
                    </w:rPr>
                  </w:pPr>
                  <w:r w:rsidRPr="00B706E3">
                    <w:rPr>
                      <w:rFonts w:ascii="CAIXA Std Book" w:hAnsi="CAIXA Std Book"/>
                      <w:szCs w:val="20"/>
                    </w:rPr>
                    <w:t>100</w:t>
                  </w:r>
                </w:p>
                <w:p w14:paraId="1DEDDE87" w14:textId="3504F795" w:rsidR="00AE6A1B" w:rsidRPr="00B706E3" w:rsidRDefault="00AE6A1B" w:rsidP="00DF312B">
                  <w:pPr>
                    <w:spacing w:before="0"/>
                    <w:jc w:val="left"/>
                    <w:rPr>
                      <w:rFonts w:ascii="CAIXA Std Book" w:hAnsi="CAIXA Std Book"/>
                      <w:szCs w:val="20"/>
                    </w:rPr>
                  </w:pPr>
                </w:p>
              </w:tc>
            </w:tr>
          </w:tbl>
          <w:p w14:paraId="466FF33C" w14:textId="77777777" w:rsidR="00EA3EC6" w:rsidRDefault="00EA3EC6" w:rsidP="00F60A58">
            <w:pPr>
              <w:pStyle w:val="Ttulo2"/>
              <w:spacing w:before="0" w:line="240" w:lineRule="auto"/>
              <w:jc w:val="both"/>
              <w:rPr>
                <w:rFonts w:ascii="CAIXA Std Book" w:hAnsi="CAIXA Std Book"/>
                <w:color w:val="auto"/>
                <w:sz w:val="20"/>
                <w:szCs w:val="20"/>
                <w:lang w:val="pt-BR"/>
              </w:rPr>
            </w:pPr>
          </w:p>
          <w:p w14:paraId="0C6C0341" w14:textId="2B5DDFE9" w:rsidR="0067218D" w:rsidRPr="00B706E3" w:rsidRDefault="004B6040" w:rsidP="00644E2D">
            <w:pPr>
              <w:pStyle w:val="Ttulo2"/>
              <w:numPr>
                <w:ilvl w:val="0"/>
                <w:numId w:val="21"/>
              </w:numPr>
              <w:spacing w:before="0" w:line="240" w:lineRule="auto"/>
              <w:jc w:val="both"/>
              <w:rPr>
                <w:rFonts w:ascii="CAIXA Std Book" w:hAnsi="CAIXA Std Book"/>
                <w:color w:val="auto"/>
                <w:sz w:val="20"/>
                <w:szCs w:val="20"/>
                <w:lang w:val="pt-BR"/>
              </w:rPr>
            </w:pPr>
            <w:r>
              <w:rPr>
                <w:rFonts w:ascii="CAIXA Std Book" w:hAnsi="CAIXA Std Book"/>
                <w:color w:val="auto"/>
                <w:sz w:val="20"/>
                <w:szCs w:val="20"/>
                <w:lang w:val="pt-BR"/>
              </w:rPr>
              <w:t>Contexto</w:t>
            </w:r>
          </w:p>
          <w:p w14:paraId="729F17CC" w14:textId="77777777" w:rsidR="00F15585" w:rsidRPr="00B706E3" w:rsidRDefault="00F15585" w:rsidP="00F60A58">
            <w:pPr>
              <w:jc w:val="both"/>
              <w:rPr>
                <w:rFonts w:ascii="CAIXA Std Book" w:hAnsi="CAIXA Std Book"/>
                <w:szCs w:val="20"/>
                <w:lang w:eastAsia="en-US"/>
              </w:rPr>
            </w:pPr>
          </w:p>
          <w:p w14:paraId="4F4E1816" w14:textId="57522B6E" w:rsidR="00101F5F" w:rsidRDefault="00101F5F" w:rsidP="00101F5F">
            <w:pPr>
              <w:jc w:val="both"/>
              <w:rPr>
                <w:rFonts w:ascii="CAIXA Std Book" w:hAnsi="CAIXA Std Book"/>
                <w:szCs w:val="20"/>
              </w:rPr>
            </w:pPr>
            <w:r w:rsidRPr="00101F5F">
              <w:rPr>
                <w:rFonts w:ascii="CAIXA Std Book" w:hAnsi="CAIXA Std Book"/>
                <w:szCs w:val="20"/>
              </w:rPr>
              <w:t>Em ambientes de desenvolvimento de software, especialmente em contextos de grande escala e alta criticidade, a existência de um processo estruturado de controle de versão e integração de código é condição fundamental para garantir controle, previsibilidade</w:t>
            </w:r>
            <w:r>
              <w:rPr>
                <w:rFonts w:ascii="CAIXA Std Book" w:hAnsi="CAIXA Std Book"/>
                <w:szCs w:val="20"/>
              </w:rPr>
              <w:t>, rastreabilidade</w:t>
            </w:r>
            <w:r w:rsidRPr="00101F5F">
              <w:rPr>
                <w:rFonts w:ascii="CAIXA Std Book" w:hAnsi="CAIXA Std Book"/>
                <w:szCs w:val="20"/>
              </w:rPr>
              <w:t xml:space="preserve"> e confiabilidade nas entregas.</w:t>
            </w:r>
          </w:p>
          <w:p w14:paraId="51D1AE49" w14:textId="77777777" w:rsidR="00101F5F" w:rsidRPr="00101F5F" w:rsidRDefault="00101F5F" w:rsidP="00101F5F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01FEEB9F" w14:textId="5834714E" w:rsidR="00101F5F" w:rsidRDefault="00101F5F" w:rsidP="00101F5F">
            <w:pPr>
              <w:jc w:val="both"/>
              <w:rPr>
                <w:rFonts w:ascii="CAIXA Std Book" w:hAnsi="CAIXA Std Book"/>
                <w:szCs w:val="20"/>
              </w:rPr>
            </w:pPr>
            <w:r w:rsidRPr="00101F5F">
              <w:rPr>
                <w:rFonts w:ascii="CAIXA Std Book" w:hAnsi="CAIXA Std Book"/>
                <w:szCs w:val="20"/>
              </w:rPr>
              <w:t xml:space="preserve">Sem um processo claro, baseado em práticas consistentes de gestão de branches, integração contínua, versionamento semântico e validação de mudanças, o repositório tende a se degradar, passando a refletir inconsistência, perda de rastreabilidade e aumento do risco operacional. Nesse cenário, não há garantia de que as versões promovidas representem efetivamente código íntegro, testado e aderente aos </w:t>
            </w:r>
            <w:r>
              <w:rPr>
                <w:rFonts w:ascii="CAIXA Std Book" w:hAnsi="CAIXA Std Book"/>
                <w:szCs w:val="20"/>
              </w:rPr>
              <w:t>princípios de qualidade e segurança.</w:t>
            </w:r>
          </w:p>
          <w:p w14:paraId="5A11813A" w14:textId="77777777" w:rsidR="00101F5F" w:rsidRPr="00101F5F" w:rsidRDefault="00101F5F" w:rsidP="00101F5F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2BA1EE42" w14:textId="77777777" w:rsidR="00101F5F" w:rsidRPr="00101F5F" w:rsidRDefault="00101F5F" w:rsidP="00101F5F">
            <w:pPr>
              <w:jc w:val="both"/>
              <w:rPr>
                <w:rFonts w:ascii="CAIXA Std Book" w:hAnsi="CAIXA Std Book"/>
                <w:szCs w:val="20"/>
              </w:rPr>
            </w:pPr>
            <w:r w:rsidRPr="00101F5F">
              <w:rPr>
                <w:rFonts w:ascii="CAIXA Std Book" w:hAnsi="CAIXA Std Book"/>
                <w:szCs w:val="20"/>
              </w:rPr>
              <w:t>Diante dessa necessidade, emerge o papel do Integrador como elemento central de governança técnica. Sua atuação não se limita à execução operacional de merges, mas consiste em assegurar que todo o fluxo de evolução do código ocorra dentro de um processo disciplinado, controlado e auditável.</w:t>
            </w:r>
          </w:p>
          <w:p w14:paraId="609D394D" w14:textId="77777777" w:rsidR="00101F5F" w:rsidRDefault="00101F5F" w:rsidP="00101F5F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7E3E15FE" w14:textId="1FF239E1" w:rsidR="00101F5F" w:rsidRDefault="00101F5F" w:rsidP="00101F5F">
            <w:pPr>
              <w:jc w:val="both"/>
              <w:rPr>
                <w:rFonts w:ascii="CAIXA Std Book" w:hAnsi="CAIXA Std Book"/>
                <w:szCs w:val="20"/>
              </w:rPr>
            </w:pPr>
            <w:r w:rsidRPr="00101F5F">
              <w:rPr>
                <w:rFonts w:ascii="CAIXA Std Book" w:hAnsi="CAIXA Std Book"/>
                <w:szCs w:val="20"/>
              </w:rPr>
              <w:t xml:space="preserve">Espera-se do integrador a capacidade de preservar a integridade das branches permanentes, garantir que toda alteração percorra um fluxo de integração formal, </w:t>
            </w:r>
            <w:r>
              <w:rPr>
                <w:rFonts w:ascii="CAIXA Std Book" w:hAnsi="CAIXA Std Book"/>
                <w:szCs w:val="20"/>
              </w:rPr>
              <w:t>aprovar</w:t>
            </w:r>
            <w:r w:rsidRPr="00101F5F">
              <w:rPr>
                <w:rFonts w:ascii="CAIXA Std Book" w:hAnsi="CAIXA Std Book"/>
                <w:szCs w:val="20"/>
              </w:rPr>
              <w:t xml:space="preserve"> versões candidatas, evitar paralelismos indevidos e promover a adoção consistente de práticas institucionais de versionamento e integração</w:t>
            </w:r>
            <w:r>
              <w:rPr>
                <w:rFonts w:ascii="CAIXA Std Book" w:hAnsi="CAIXA Std Book"/>
                <w:szCs w:val="20"/>
              </w:rPr>
              <w:t xml:space="preserve"> de código.</w:t>
            </w:r>
          </w:p>
          <w:p w14:paraId="0A6585B2" w14:textId="77777777" w:rsidR="00101F5F" w:rsidRPr="00101F5F" w:rsidRDefault="00101F5F" w:rsidP="00101F5F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2EDEB513" w14:textId="36425ED6" w:rsidR="00101F5F" w:rsidRPr="00101F5F" w:rsidRDefault="00101F5F" w:rsidP="00101F5F">
            <w:pPr>
              <w:jc w:val="both"/>
              <w:rPr>
                <w:rFonts w:ascii="CAIXA Std Book" w:hAnsi="CAIXA Std Book"/>
                <w:szCs w:val="20"/>
              </w:rPr>
            </w:pPr>
            <w:r w:rsidRPr="00101F5F">
              <w:rPr>
                <w:rFonts w:ascii="CAIXA Std Book" w:hAnsi="CAIXA Std Book"/>
                <w:szCs w:val="20"/>
              </w:rPr>
              <w:t xml:space="preserve">Sua atuação deve refletir consistência, critério técnico e capacidade de organização em escala, garantindo que o repositório seja mantido como um ativo confiável e governável, mesmo em contextos de pressão por entrega e </w:t>
            </w:r>
            <w:r>
              <w:rPr>
                <w:rFonts w:ascii="CAIXA Std Book" w:hAnsi="CAIXA Std Book"/>
                <w:szCs w:val="20"/>
              </w:rPr>
              <w:t>baixa maturidade dos times</w:t>
            </w:r>
            <w:r w:rsidRPr="00101F5F">
              <w:rPr>
                <w:rFonts w:ascii="CAIXA Std Book" w:hAnsi="CAIXA Std Book"/>
                <w:szCs w:val="20"/>
              </w:rPr>
              <w:t>.</w:t>
            </w:r>
          </w:p>
          <w:p w14:paraId="761C01AF" w14:textId="77777777" w:rsidR="002A1CC0" w:rsidRPr="00AE6A1B" w:rsidRDefault="002A1CC0" w:rsidP="00F60A58">
            <w:pPr>
              <w:jc w:val="both"/>
              <w:rPr>
                <w:rFonts w:ascii="CAIXA Std Book" w:hAnsi="CAIXA Std Book"/>
                <w:b/>
                <w:bCs/>
                <w:szCs w:val="20"/>
              </w:rPr>
            </w:pPr>
          </w:p>
          <w:p w14:paraId="0B03656A" w14:textId="42258FBE" w:rsidR="0067218D" w:rsidRDefault="007C509B" w:rsidP="00644E2D">
            <w:pPr>
              <w:pStyle w:val="Ttulo2"/>
              <w:numPr>
                <w:ilvl w:val="0"/>
                <w:numId w:val="21"/>
              </w:numPr>
              <w:spacing w:before="0" w:line="240" w:lineRule="auto"/>
              <w:jc w:val="both"/>
              <w:rPr>
                <w:rFonts w:ascii="CAIXA Std Book" w:hAnsi="CAIXA Std Book"/>
                <w:color w:val="auto"/>
                <w:sz w:val="20"/>
                <w:szCs w:val="20"/>
                <w:lang w:val="pt-BR"/>
              </w:rPr>
            </w:pPr>
            <w:r>
              <w:rPr>
                <w:rFonts w:ascii="CAIXA Std Book" w:hAnsi="CAIXA Std Book"/>
                <w:color w:val="auto"/>
                <w:sz w:val="20"/>
                <w:szCs w:val="20"/>
                <w:lang w:val="pt-BR"/>
              </w:rPr>
              <w:lastRenderedPageBreak/>
              <w:t>C</w:t>
            </w:r>
            <w:r w:rsidR="004B6040">
              <w:rPr>
                <w:rFonts w:ascii="CAIXA Std Book" w:hAnsi="CAIXA Std Book"/>
                <w:color w:val="auto"/>
                <w:sz w:val="20"/>
                <w:szCs w:val="20"/>
                <w:lang w:val="pt-BR"/>
              </w:rPr>
              <w:t>enário</w:t>
            </w:r>
          </w:p>
          <w:p w14:paraId="45452129" w14:textId="77777777" w:rsidR="007C509B" w:rsidRPr="007C509B" w:rsidRDefault="007C509B" w:rsidP="00F60A58">
            <w:pPr>
              <w:jc w:val="both"/>
              <w:rPr>
                <w:lang w:eastAsia="en-US"/>
              </w:rPr>
            </w:pPr>
          </w:p>
          <w:p w14:paraId="74BA31D0" w14:textId="1B9C83B6" w:rsidR="004B6040" w:rsidRDefault="004B6040" w:rsidP="004B6040">
            <w:pPr>
              <w:jc w:val="both"/>
              <w:rPr>
                <w:rFonts w:ascii="CAIXA Std Book" w:hAnsi="CAIXA Std Book"/>
                <w:szCs w:val="20"/>
              </w:rPr>
            </w:pPr>
            <w:r w:rsidRPr="004B6040">
              <w:rPr>
                <w:rFonts w:ascii="CAIXA Std Book" w:hAnsi="CAIXA Std Book"/>
                <w:szCs w:val="20"/>
              </w:rPr>
              <w:t xml:space="preserve">Você atua como Integrador </w:t>
            </w:r>
            <w:r w:rsidR="00612F23">
              <w:rPr>
                <w:rFonts w:ascii="CAIXA Std Book" w:hAnsi="CAIXA Std Book"/>
                <w:szCs w:val="20"/>
              </w:rPr>
              <w:t xml:space="preserve">de código </w:t>
            </w:r>
            <w:r w:rsidRPr="004B6040">
              <w:rPr>
                <w:rFonts w:ascii="CAIXA Std Book" w:hAnsi="CAIXA Std Book"/>
                <w:szCs w:val="20"/>
              </w:rPr>
              <w:t xml:space="preserve">responsável por diversos repositórios utilizados por diferentes </w:t>
            </w:r>
            <w:r>
              <w:rPr>
                <w:rFonts w:ascii="CAIXA Std Book" w:hAnsi="CAIXA Std Book"/>
                <w:szCs w:val="20"/>
              </w:rPr>
              <w:t>linhas de desenvolvimento e times</w:t>
            </w:r>
            <w:r w:rsidRPr="004B6040">
              <w:rPr>
                <w:rFonts w:ascii="CAIXA Std Book" w:hAnsi="CAIXA Std Book"/>
                <w:szCs w:val="20"/>
              </w:rPr>
              <w:t xml:space="preserve">, cada um com </w:t>
            </w:r>
            <w:r>
              <w:rPr>
                <w:rFonts w:ascii="CAIXA Std Book" w:hAnsi="CAIXA Std Book"/>
                <w:szCs w:val="20"/>
              </w:rPr>
              <w:t xml:space="preserve">certa </w:t>
            </w:r>
            <w:r w:rsidRPr="004B6040">
              <w:rPr>
                <w:rFonts w:ascii="CAIXA Std Book" w:hAnsi="CAIXA Std Book"/>
                <w:szCs w:val="20"/>
              </w:rPr>
              <w:t>autonomia operacional e diferentes níveis de maturidade técnica.</w:t>
            </w:r>
          </w:p>
          <w:p w14:paraId="6BB1F073" w14:textId="77777777" w:rsidR="004B6040" w:rsidRPr="004B6040" w:rsidRDefault="004B6040" w:rsidP="004B6040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2615E330" w14:textId="77777777" w:rsidR="004B6040" w:rsidRDefault="004B6040" w:rsidP="004B6040">
            <w:pPr>
              <w:jc w:val="both"/>
              <w:rPr>
                <w:rFonts w:ascii="CAIXA Std Book" w:hAnsi="CAIXA Std Book"/>
                <w:szCs w:val="20"/>
              </w:rPr>
            </w:pPr>
            <w:r w:rsidRPr="004B6040">
              <w:rPr>
                <w:rFonts w:ascii="CAIXA Std Book" w:hAnsi="CAIXA Std Book"/>
                <w:szCs w:val="20"/>
              </w:rPr>
              <w:t>Nesse contexto, você é acionado para estruturar e sustentar a governança de versionamento e integração de código em escala, garantindo que o processo de desenvolvimento seja confiável, auditável e aderente às diretrizes institucionais.</w:t>
            </w:r>
          </w:p>
          <w:p w14:paraId="6BD2F096" w14:textId="77777777" w:rsidR="004B6040" w:rsidRPr="004B6040" w:rsidRDefault="004B6040" w:rsidP="004B6040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30B96E32" w14:textId="77777777" w:rsidR="004B6040" w:rsidRDefault="004B6040" w:rsidP="004B6040">
            <w:pPr>
              <w:jc w:val="both"/>
              <w:rPr>
                <w:rFonts w:ascii="CAIXA Std Book" w:hAnsi="CAIXA Std Book"/>
                <w:szCs w:val="20"/>
              </w:rPr>
            </w:pPr>
            <w:r w:rsidRPr="004B6040">
              <w:rPr>
                <w:rFonts w:ascii="CAIXA Std Book" w:hAnsi="CAIXA Std Book"/>
                <w:szCs w:val="20"/>
              </w:rPr>
              <w:t>A iniciativa consiste em assegurar que todo o fluxo de evolução do código, desde o desenvolvimento até a disponibilização em produção, ocorra de maneira controlada, consistente e previsível.</w:t>
            </w:r>
          </w:p>
          <w:p w14:paraId="2EB8E334" w14:textId="77777777" w:rsidR="004B6040" w:rsidRPr="004B6040" w:rsidRDefault="004B6040" w:rsidP="004B6040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54C55220" w14:textId="77777777" w:rsidR="004B6040" w:rsidRDefault="004B6040" w:rsidP="004B6040">
            <w:pPr>
              <w:jc w:val="both"/>
              <w:rPr>
                <w:rFonts w:ascii="CAIXA Std Book" w:hAnsi="CAIXA Std Book"/>
                <w:szCs w:val="20"/>
              </w:rPr>
            </w:pPr>
            <w:r w:rsidRPr="004B6040">
              <w:rPr>
                <w:rFonts w:ascii="CAIXA Std Book" w:hAnsi="CAIXA Std Book"/>
                <w:szCs w:val="20"/>
              </w:rPr>
              <w:t>O cenário apresenta desafios relevantes, como uso inconsistente de práticas de branch e versionamento, integrações tardias com conflitos frequentes, ausência de padronização em commits e versionamento, repositórios com histórico pouco confiável, atuação descentralizada dos squads e pressão por entregas rápidas que frequentemente tensionam o processo.</w:t>
            </w:r>
          </w:p>
          <w:p w14:paraId="0B7FE09A" w14:textId="77777777" w:rsidR="004B6040" w:rsidRPr="004B6040" w:rsidRDefault="004B6040" w:rsidP="004B6040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30EC66EC" w14:textId="77777777" w:rsidR="004B6040" w:rsidRPr="004B6040" w:rsidRDefault="004B6040" w:rsidP="004B6040">
            <w:pPr>
              <w:jc w:val="both"/>
              <w:rPr>
                <w:rFonts w:ascii="CAIXA Std Book" w:hAnsi="CAIXA Std Book"/>
                <w:szCs w:val="20"/>
              </w:rPr>
            </w:pPr>
            <w:r w:rsidRPr="004B6040">
              <w:rPr>
                <w:rFonts w:ascii="CAIXA Std Book" w:hAnsi="CAIXA Std Book"/>
                <w:szCs w:val="20"/>
              </w:rPr>
              <w:t>Adicionalmente, há a necessidade de garantir conformidade com requisitos institucionais, o que exige disciplina operacional, controle rigoroso das integrações e garantia de integridade do histórico.</w:t>
            </w:r>
          </w:p>
          <w:p w14:paraId="137780BA" w14:textId="77777777" w:rsidR="0079453C" w:rsidRPr="00B706E3" w:rsidRDefault="0079453C" w:rsidP="00F60A58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16D5A822" w14:textId="26084680" w:rsidR="00CD78FD" w:rsidRPr="00644E2D" w:rsidRDefault="00CD78FD" w:rsidP="00644E2D">
            <w:pPr>
              <w:pStyle w:val="PargrafodaLista"/>
              <w:numPr>
                <w:ilvl w:val="0"/>
                <w:numId w:val="21"/>
              </w:numPr>
              <w:jc w:val="both"/>
              <w:rPr>
                <w:rFonts w:ascii="CAIXA Std Book" w:hAnsi="CAIXA Std Book"/>
                <w:b/>
                <w:bCs/>
              </w:rPr>
            </w:pPr>
            <w:r w:rsidRPr="00644E2D">
              <w:rPr>
                <w:rFonts w:ascii="CAIXA Std Book" w:hAnsi="CAIXA Std Book"/>
                <w:b/>
                <w:bCs/>
              </w:rPr>
              <w:t>Produção Temática</w:t>
            </w:r>
          </w:p>
          <w:p w14:paraId="6DB47B4B" w14:textId="77777777" w:rsidR="00644E2D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644E2D">
              <w:rPr>
                <w:rFonts w:ascii="CAIXA Std Book" w:hAnsi="CAIXA Std Book"/>
                <w:szCs w:val="20"/>
              </w:rPr>
              <w:t>A partir do contexto apresentado, elabore um texto estruturado no qual você descreva como atuaria como Integrador para garantir o controle de versionamento e a integração de código em um ambiente de grande escala.</w:t>
            </w:r>
          </w:p>
          <w:p w14:paraId="294B508A" w14:textId="77777777" w:rsidR="00644E2D" w:rsidRPr="00644E2D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3FEAEDDF" w14:textId="77777777" w:rsidR="00644E2D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644E2D">
              <w:rPr>
                <w:rFonts w:ascii="CAIXA Std Book" w:hAnsi="CAIXA Std Book"/>
                <w:szCs w:val="20"/>
              </w:rPr>
              <w:t>Sua redação deve apresentar de forma articulada e consistente as práticas que você adotaria para organizar o fluxo de evolução do código, bem como a estratégia que utilizaria para estruturar e sustentar esse processo no dia a dia dos times.</w:t>
            </w:r>
          </w:p>
          <w:p w14:paraId="21B3D5A5" w14:textId="77777777" w:rsidR="00644E2D" w:rsidRPr="00644E2D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32B46725" w14:textId="77777777" w:rsidR="00644E2D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644E2D">
              <w:rPr>
                <w:rFonts w:ascii="CAIXA Std Book" w:hAnsi="CAIXA Std Book"/>
                <w:szCs w:val="20"/>
              </w:rPr>
              <w:t>Ao longo do texto, deve ficar claro como você estruturaria o processo de integração de código, especialmente por meio do uso de pull requests, critérios de aprovação, proteção das branches permanentes e disciplina de integração contínua. Também se espera que você aborde a adoção do GitFlow, descrevendo como aplicaria esse modelo para organizar o fluxo de branches, incluindo o tratamento adequado de correções emergenciais por meio de hotfix e a necessidade de reconciliação do código com as demais linhas de desenvolvimento.</w:t>
            </w:r>
          </w:p>
          <w:p w14:paraId="30B1D2DB" w14:textId="77777777" w:rsidR="00644E2D" w:rsidRPr="00644E2D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4DE5B5D5" w14:textId="77777777" w:rsidR="00644E2D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644E2D">
              <w:rPr>
                <w:rFonts w:ascii="CAIXA Std Book" w:hAnsi="CAIXA Std Book"/>
                <w:szCs w:val="20"/>
              </w:rPr>
              <w:t>Sua abordagem deve contemplar ainda como você atuaria para manter as branches próximas ao longo do tempo, evitando desvios significativos entre elas, bem como como trataria a clareza e a qualidade do histórico do repositório, incluindo práticas relacionadas a commits, versionamento e identificação de versões, garantindo compreensão consistente da evolução do código.</w:t>
            </w:r>
          </w:p>
          <w:p w14:paraId="724A4C68" w14:textId="77777777" w:rsidR="00644E2D" w:rsidRPr="00644E2D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007D797C" w14:textId="77777777" w:rsidR="00644E2D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644E2D">
              <w:rPr>
                <w:rFonts w:ascii="CAIXA Std Book" w:hAnsi="CAIXA Std Book"/>
                <w:szCs w:val="20"/>
              </w:rPr>
              <w:t>Adicionalmente, descreva como atuaria para evitar a degradação do repositório ao longo do tempo, especialmente em situações de alta pressão por entrega, paralelismo e divergência entre equipes, e como sua atuação contribui para a consolidação e evolução das práticas adotadas, promovendo consistência de comportamento entre os times e elevação gradual do nível de maturidade.</w:t>
            </w:r>
          </w:p>
          <w:p w14:paraId="7C414C6F" w14:textId="77777777" w:rsidR="00644E2D" w:rsidRPr="00644E2D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68AA3A00" w14:textId="77777777" w:rsidR="00644E2D" w:rsidRPr="00644E2D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644E2D">
              <w:rPr>
                <w:rFonts w:ascii="CAIXA Std Book" w:hAnsi="CAIXA Std Book"/>
                <w:szCs w:val="20"/>
              </w:rPr>
              <w:t>Por fim, espera-se que sua redação evidencie como sua atuação permite demonstrar, na prática, que o processo está funcionando, considerando sinais observáveis no próprio repositório, como alinhamento entre branches de referência, qualidade dos pull requests, consistência das versões e previsibilidade das entregas.</w:t>
            </w:r>
          </w:p>
          <w:p w14:paraId="657FF56E" w14:textId="77777777" w:rsidR="00644E2D" w:rsidRPr="00644E2D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644E2D">
              <w:rPr>
                <w:rFonts w:ascii="CAIXA Std Book" w:hAnsi="CAIXA Std Book"/>
                <w:szCs w:val="20"/>
              </w:rPr>
              <w:lastRenderedPageBreak/>
              <w:t>Seu texto deve refletir clareza de raciocínio, domínio técnico e capacidade de estruturar, sustentar e evoluir o processo de versionamento e integração de código em escala.</w:t>
            </w:r>
          </w:p>
          <w:p w14:paraId="1F71B45F" w14:textId="77777777" w:rsidR="00CD78FD" w:rsidRDefault="00CD78FD" w:rsidP="00F60A58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233E35C3" w14:textId="28D2BA1F" w:rsidR="00644E2D" w:rsidRPr="00644E2D" w:rsidRDefault="00644E2D" w:rsidP="00644E2D">
            <w:pPr>
              <w:pStyle w:val="PargrafodaLista"/>
              <w:numPr>
                <w:ilvl w:val="1"/>
                <w:numId w:val="21"/>
              </w:numPr>
              <w:rPr>
                <w:rFonts w:ascii="CAIXA Std Book" w:hAnsi="CAIXA Std Book"/>
                <w:b/>
                <w:bCs/>
                <w:szCs w:val="20"/>
              </w:rPr>
            </w:pPr>
            <w:r w:rsidRPr="00644E2D">
              <w:rPr>
                <w:rFonts w:ascii="CAIXA Std Book" w:hAnsi="CAIXA Std Book"/>
                <w:b/>
                <w:bCs/>
                <w:szCs w:val="20"/>
              </w:rPr>
              <w:t>O que você deve abordar</w:t>
            </w:r>
          </w:p>
          <w:p w14:paraId="664965C9" w14:textId="77777777" w:rsidR="00644E2D" w:rsidRPr="00644E2D" w:rsidRDefault="00644E2D" w:rsidP="00644E2D">
            <w:pPr>
              <w:pStyle w:val="PargrafodaLista"/>
              <w:rPr>
                <w:rFonts w:ascii="CAIXA Std Book" w:hAnsi="CAIXA Std Book"/>
                <w:b/>
                <w:bCs/>
                <w:szCs w:val="20"/>
              </w:rPr>
            </w:pPr>
          </w:p>
          <w:p w14:paraId="4CE91536" w14:textId="77777777" w:rsidR="00644E2D" w:rsidRDefault="00644E2D" w:rsidP="00644E2D">
            <w:pPr>
              <w:jc w:val="both"/>
              <w:rPr>
                <w:rFonts w:ascii="CAIXA Std Book" w:hAnsi="CAIXA Std Book"/>
                <w:b/>
                <w:bCs/>
                <w:szCs w:val="20"/>
              </w:rPr>
            </w:pPr>
            <w:r w:rsidRPr="00644E2D">
              <w:rPr>
                <w:rFonts w:ascii="CAIXA Std Book" w:hAnsi="CAIXA Std Book"/>
                <w:szCs w:val="20"/>
              </w:rPr>
              <w:t xml:space="preserve">A. </w:t>
            </w:r>
            <w:r w:rsidRPr="00644E2D">
              <w:rPr>
                <w:rFonts w:ascii="CAIXA Std Book" w:hAnsi="CAIXA Std Book"/>
                <w:b/>
                <w:bCs/>
                <w:szCs w:val="20"/>
              </w:rPr>
              <w:t>Compreensão do problema e seus impactos</w:t>
            </w:r>
          </w:p>
          <w:p w14:paraId="24A12F6A" w14:textId="24DF9BF9" w:rsidR="00644E2D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644E2D">
              <w:rPr>
                <w:rFonts w:ascii="CAIXA Std Book" w:hAnsi="CAIXA Std Book"/>
                <w:szCs w:val="20"/>
              </w:rPr>
              <w:br/>
              <w:t>Capacidade de enquadrar o problema como uma questão de governança de versionamento e integração, evidenciando riscos como perda de controle do fluxo, divergência entre branches, baixa rastreabilidade e imprevisibilidade das entregas.</w:t>
            </w:r>
          </w:p>
          <w:p w14:paraId="0CD03402" w14:textId="77777777" w:rsidR="00644E2D" w:rsidRPr="00644E2D" w:rsidRDefault="00644E2D" w:rsidP="00644E2D">
            <w:pPr>
              <w:rPr>
                <w:rFonts w:ascii="CAIXA Std Book" w:hAnsi="CAIXA Std Book"/>
                <w:szCs w:val="20"/>
              </w:rPr>
            </w:pPr>
          </w:p>
          <w:p w14:paraId="1BB873DB" w14:textId="77777777" w:rsidR="00644E2D" w:rsidRDefault="00644E2D" w:rsidP="00644E2D">
            <w:pPr>
              <w:jc w:val="both"/>
              <w:rPr>
                <w:rFonts w:ascii="CAIXA Std Book" w:hAnsi="CAIXA Std Book"/>
                <w:b/>
                <w:bCs/>
                <w:szCs w:val="20"/>
              </w:rPr>
            </w:pPr>
            <w:r w:rsidRPr="00644E2D">
              <w:rPr>
                <w:rFonts w:ascii="CAIXA Std Book" w:hAnsi="CAIXA Std Book"/>
                <w:szCs w:val="20"/>
              </w:rPr>
              <w:t xml:space="preserve">B. </w:t>
            </w:r>
            <w:r w:rsidRPr="00644E2D">
              <w:rPr>
                <w:rFonts w:ascii="CAIXA Std Book" w:hAnsi="CAIXA Std Book"/>
                <w:b/>
                <w:bCs/>
                <w:szCs w:val="20"/>
              </w:rPr>
              <w:t>Estratégia de atuação do integrador</w:t>
            </w:r>
          </w:p>
          <w:p w14:paraId="45ED6AF9" w14:textId="77777777" w:rsidR="00644E2D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644E2D">
              <w:rPr>
                <w:rFonts w:ascii="CAIXA Std Book" w:hAnsi="CAIXA Std Book"/>
                <w:szCs w:val="20"/>
              </w:rPr>
              <w:br/>
              <w:t>Clareza na definição da atuação como Integrador, evidenciando as práticas adotadas, a organização do fluxo (incluindo GitFlow) e a forma como o processo é estruturado e sustentado ao longo do tempo.</w:t>
            </w:r>
          </w:p>
          <w:p w14:paraId="56A4CA7A" w14:textId="402DB789" w:rsidR="00644E2D" w:rsidRPr="00644E2D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5B25A870" w14:textId="77777777" w:rsidR="00644E2D" w:rsidRDefault="00644E2D" w:rsidP="00644E2D">
            <w:pPr>
              <w:jc w:val="both"/>
              <w:rPr>
                <w:rFonts w:ascii="CAIXA Std Book" w:hAnsi="CAIXA Std Book"/>
                <w:b/>
                <w:bCs/>
                <w:szCs w:val="20"/>
              </w:rPr>
            </w:pPr>
            <w:r w:rsidRPr="00644E2D">
              <w:rPr>
                <w:rFonts w:ascii="CAIXA Std Book" w:hAnsi="CAIXA Std Book"/>
                <w:szCs w:val="20"/>
              </w:rPr>
              <w:t xml:space="preserve">C. </w:t>
            </w:r>
            <w:r w:rsidRPr="00644E2D">
              <w:rPr>
                <w:rFonts w:ascii="CAIXA Std Book" w:hAnsi="CAIXA Std Book"/>
                <w:b/>
                <w:bCs/>
                <w:szCs w:val="20"/>
              </w:rPr>
              <w:t>Aplicação prática e operacionalização</w:t>
            </w:r>
          </w:p>
          <w:p w14:paraId="4707F780" w14:textId="77777777" w:rsidR="00644E2D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644E2D">
              <w:rPr>
                <w:rFonts w:ascii="CAIXA Std Book" w:hAnsi="CAIXA Std Book"/>
                <w:szCs w:val="20"/>
              </w:rPr>
              <w:br/>
              <w:t>Capacidade de explicar como as práticas são implementadas no dia a dia, incluindo uso de pull requests, controle de branches, tratamento de integrações, hotfix e reconciliação (merge back), bem como manutenção de branches próximas (ahead/behind).</w:t>
            </w:r>
          </w:p>
          <w:p w14:paraId="25BF7B55" w14:textId="5E759F47" w:rsidR="00644E2D" w:rsidRDefault="00644E2D" w:rsidP="00644E2D">
            <w:pPr>
              <w:jc w:val="both"/>
              <w:rPr>
                <w:rFonts w:ascii="CAIXA Std Book" w:hAnsi="CAIXA Std Book"/>
                <w:b/>
                <w:bCs/>
                <w:szCs w:val="20"/>
              </w:rPr>
            </w:pPr>
            <w:r>
              <w:rPr>
                <w:rFonts w:ascii="CAIXA Std Book" w:hAnsi="CAIXA Std Book"/>
                <w:szCs w:val="20"/>
              </w:rPr>
              <w:br/>
            </w:r>
            <w:r w:rsidRPr="00644E2D">
              <w:rPr>
                <w:rFonts w:ascii="CAIXA Std Book" w:hAnsi="CAIXA Std Book"/>
                <w:szCs w:val="20"/>
              </w:rPr>
              <w:t xml:space="preserve">D. </w:t>
            </w:r>
            <w:r w:rsidRPr="00644E2D">
              <w:rPr>
                <w:rFonts w:ascii="CAIXA Std Book" w:hAnsi="CAIXA Std Book"/>
                <w:b/>
                <w:bCs/>
                <w:szCs w:val="20"/>
              </w:rPr>
              <w:t>Capacidade de garantir e sustentar o processo</w:t>
            </w:r>
          </w:p>
          <w:p w14:paraId="34FEE5E5" w14:textId="77777777" w:rsidR="00644E2D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644E2D">
              <w:rPr>
                <w:rFonts w:ascii="CAIXA Std Book" w:hAnsi="CAIXA Std Book"/>
                <w:szCs w:val="20"/>
              </w:rPr>
              <w:br/>
              <w:t>Demonstração de como o candidato assegura que o processo seja seguido, por meio de mecanismos de controle, validação, automação e acompanhamento, evitando desvios e degradação do repositório.</w:t>
            </w:r>
          </w:p>
          <w:p w14:paraId="7AD62BDB" w14:textId="31C6651A" w:rsidR="00644E2D" w:rsidRPr="00644E2D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51373C39" w14:textId="77777777" w:rsidR="00644E2D" w:rsidRDefault="00644E2D" w:rsidP="00644E2D">
            <w:pPr>
              <w:rPr>
                <w:rFonts w:ascii="CAIXA Std Book" w:hAnsi="CAIXA Std Book"/>
                <w:b/>
                <w:bCs/>
                <w:szCs w:val="20"/>
              </w:rPr>
            </w:pPr>
            <w:r w:rsidRPr="00644E2D">
              <w:rPr>
                <w:rFonts w:ascii="CAIXA Std Book" w:hAnsi="CAIXA Std Book"/>
                <w:szCs w:val="20"/>
              </w:rPr>
              <w:t xml:space="preserve">E. </w:t>
            </w:r>
            <w:r w:rsidRPr="00644E2D">
              <w:rPr>
                <w:rFonts w:ascii="CAIXA Std Book" w:hAnsi="CAIXA Std Book"/>
                <w:b/>
                <w:bCs/>
                <w:szCs w:val="20"/>
              </w:rPr>
              <w:t>Atuação em contexto matricial e evolução de maturidade</w:t>
            </w:r>
          </w:p>
          <w:p w14:paraId="5E3CEE5F" w14:textId="77777777" w:rsidR="00644E2D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644E2D">
              <w:rPr>
                <w:rFonts w:ascii="CAIXA Std Book" w:hAnsi="CAIXA Std Book"/>
                <w:szCs w:val="20"/>
              </w:rPr>
              <w:br/>
              <w:t>Forma como o candidato influencia os times, promove consistência de comportamento, dissemina práticas e contribui para a evolução do nível de maturidade, mesmo sem autoridade hierárquica direta.</w:t>
            </w:r>
          </w:p>
          <w:p w14:paraId="055D732A" w14:textId="62919424" w:rsidR="00644E2D" w:rsidRPr="00644E2D" w:rsidRDefault="00644E2D" w:rsidP="00644E2D">
            <w:pPr>
              <w:rPr>
                <w:rFonts w:ascii="CAIXA Std Book" w:hAnsi="CAIXA Std Book"/>
                <w:szCs w:val="20"/>
              </w:rPr>
            </w:pPr>
          </w:p>
          <w:p w14:paraId="747B362A" w14:textId="77777777" w:rsidR="00644E2D" w:rsidRDefault="00644E2D" w:rsidP="00644E2D">
            <w:pPr>
              <w:rPr>
                <w:rFonts w:ascii="CAIXA Std Book" w:hAnsi="CAIXA Std Book"/>
                <w:b/>
                <w:bCs/>
                <w:szCs w:val="20"/>
              </w:rPr>
            </w:pPr>
            <w:r w:rsidRPr="00644E2D">
              <w:rPr>
                <w:rFonts w:ascii="CAIXA Std Book" w:hAnsi="CAIXA Std Book"/>
                <w:szCs w:val="20"/>
              </w:rPr>
              <w:t xml:space="preserve">F. </w:t>
            </w:r>
            <w:r w:rsidRPr="00644E2D">
              <w:rPr>
                <w:rFonts w:ascii="CAIXA Std Book" w:hAnsi="CAIXA Std Book"/>
                <w:b/>
                <w:bCs/>
                <w:szCs w:val="20"/>
              </w:rPr>
              <w:t>Qualidade, governança e confiabilidade do repositório</w:t>
            </w:r>
          </w:p>
          <w:p w14:paraId="29E42A99" w14:textId="77777777" w:rsidR="00644E2D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644E2D">
              <w:rPr>
                <w:rFonts w:ascii="CAIXA Std Book" w:hAnsi="CAIXA Std Book"/>
                <w:szCs w:val="20"/>
              </w:rPr>
              <w:br/>
              <w:t>Capacidade de garantir integridade das branches, clareza do histórico, consistência de commits e versões, e aderência às práticas institucionais.</w:t>
            </w:r>
          </w:p>
          <w:p w14:paraId="6D17B672" w14:textId="3142ED1A" w:rsidR="00644E2D" w:rsidRPr="00644E2D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5479CC4C" w14:textId="77777777" w:rsidR="00644E2D" w:rsidRDefault="00644E2D" w:rsidP="00644E2D">
            <w:pPr>
              <w:rPr>
                <w:rFonts w:ascii="CAIXA Std Book" w:hAnsi="CAIXA Std Book"/>
                <w:b/>
                <w:bCs/>
                <w:szCs w:val="20"/>
              </w:rPr>
            </w:pPr>
            <w:r w:rsidRPr="00644E2D">
              <w:rPr>
                <w:rFonts w:ascii="CAIXA Std Book" w:hAnsi="CAIXA Std Book"/>
                <w:szCs w:val="20"/>
              </w:rPr>
              <w:t xml:space="preserve">G. </w:t>
            </w:r>
            <w:r w:rsidRPr="00644E2D">
              <w:rPr>
                <w:rFonts w:ascii="CAIXA Std Book" w:hAnsi="CAIXA Std Book"/>
                <w:b/>
                <w:bCs/>
                <w:szCs w:val="20"/>
              </w:rPr>
              <w:t>Evidências e validação do processo</w:t>
            </w:r>
          </w:p>
          <w:p w14:paraId="41BF295A" w14:textId="5F9F5AA5" w:rsidR="00644E2D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644E2D">
              <w:rPr>
                <w:rFonts w:ascii="CAIXA Std Book" w:hAnsi="CAIXA Std Book"/>
                <w:szCs w:val="20"/>
              </w:rPr>
              <w:br/>
              <w:t>Apresentação de sinais objetivos de que o processo está funcionando, com base no próprio repositório, como organização das branches, proximidade entre elas, qualidade dos pull requests, consistência das versões e previsibilidade das entregas.</w:t>
            </w:r>
          </w:p>
          <w:p w14:paraId="6F2F4D6A" w14:textId="77777777" w:rsidR="00644E2D" w:rsidRPr="00644E2D" w:rsidRDefault="00644E2D" w:rsidP="00644E2D">
            <w:pPr>
              <w:rPr>
                <w:rFonts w:ascii="CAIXA Std Book" w:hAnsi="CAIXA Std Book"/>
                <w:szCs w:val="20"/>
              </w:rPr>
            </w:pPr>
          </w:p>
          <w:p w14:paraId="44F4C1D3" w14:textId="7CBC8E85" w:rsidR="00612F23" w:rsidRPr="00612F23" w:rsidRDefault="00612F23" w:rsidP="00612F23">
            <w:pPr>
              <w:pStyle w:val="PargrafodaLista"/>
              <w:numPr>
                <w:ilvl w:val="1"/>
                <w:numId w:val="21"/>
              </w:numPr>
              <w:jc w:val="both"/>
              <w:rPr>
                <w:rFonts w:ascii="CAIXA Std Book" w:hAnsi="CAIXA Std Book"/>
                <w:b/>
                <w:bCs/>
                <w:szCs w:val="20"/>
              </w:rPr>
            </w:pPr>
            <w:r w:rsidRPr="00612F23">
              <w:rPr>
                <w:rFonts w:ascii="CAIXA Std Book" w:hAnsi="CAIXA Std Book"/>
                <w:b/>
                <w:bCs/>
                <w:szCs w:val="20"/>
              </w:rPr>
              <w:t>Formato e limites</w:t>
            </w:r>
          </w:p>
          <w:p w14:paraId="793B2A5B" w14:textId="77777777" w:rsidR="00612F23" w:rsidRPr="00612F23" w:rsidRDefault="00612F23" w:rsidP="00612F23">
            <w:pPr>
              <w:numPr>
                <w:ilvl w:val="0"/>
                <w:numId w:val="22"/>
              </w:numPr>
              <w:jc w:val="both"/>
              <w:rPr>
                <w:rFonts w:ascii="CAIXA Std Book" w:hAnsi="CAIXA Std Book"/>
                <w:szCs w:val="20"/>
              </w:rPr>
            </w:pPr>
            <w:r w:rsidRPr="00612F23">
              <w:rPr>
                <w:rFonts w:ascii="CAIXA Std Book" w:hAnsi="CAIXA Std Book"/>
                <w:b/>
                <w:bCs/>
                <w:szCs w:val="20"/>
              </w:rPr>
              <w:t>Extensão sugerida:</w:t>
            </w:r>
            <w:r w:rsidRPr="00612F23">
              <w:rPr>
                <w:rFonts w:ascii="CAIXA Std Book" w:hAnsi="CAIXA Std Book"/>
                <w:szCs w:val="20"/>
              </w:rPr>
              <w:t xml:space="preserve"> 900 a 1.500 palavras (aprox. 2 a 3 páginas)</w:t>
            </w:r>
          </w:p>
          <w:p w14:paraId="6DD4E7BC" w14:textId="77777777" w:rsidR="00612F23" w:rsidRPr="00612F23" w:rsidRDefault="00612F23" w:rsidP="00612F23">
            <w:pPr>
              <w:numPr>
                <w:ilvl w:val="0"/>
                <w:numId w:val="22"/>
              </w:numPr>
              <w:jc w:val="both"/>
              <w:rPr>
                <w:rFonts w:ascii="CAIXA Std Book" w:hAnsi="CAIXA Std Book"/>
                <w:szCs w:val="20"/>
              </w:rPr>
            </w:pPr>
            <w:r w:rsidRPr="00612F23">
              <w:rPr>
                <w:rFonts w:ascii="CAIXA Std Book" w:hAnsi="CAIXA Std Book"/>
                <w:b/>
                <w:bCs/>
                <w:szCs w:val="20"/>
              </w:rPr>
              <w:t>Estrutura:</w:t>
            </w:r>
            <w:r w:rsidRPr="00612F23">
              <w:rPr>
                <w:rFonts w:ascii="CAIXA Std Book" w:hAnsi="CAIXA Std Book"/>
                <w:szCs w:val="20"/>
              </w:rPr>
              <w:t xml:space="preserve"> texto em formato de redação estruturada, com progressão lógica clara</w:t>
            </w:r>
          </w:p>
          <w:p w14:paraId="1BCAFFD3" w14:textId="77777777" w:rsidR="00612F23" w:rsidRPr="00612F23" w:rsidRDefault="00612F23" w:rsidP="00612F23">
            <w:pPr>
              <w:numPr>
                <w:ilvl w:val="0"/>
                <w:numId w:val="22"/>
              </w:numPr>
              <w:jc w:val="both"/>
              <w:rPr>
                <w:rFonts w:ascii="CAIXA Std Book" w:hAnsi="CAIXA Std Book"/>
                <w:szCs w:val="20"/>
              </w:rPr>
            </w:pPr>
            <w:r w:rsidRPr="00612F23">
              <w:rPr>
                <w:rFonts w:ascii="CAIXA Std Book" w:hAnsi="CAIXA Std Book"/>
                <w:b/>
                <w:bCs/>
                <w:szCs w:val="20"/>
              </w:rPr>
              <w:t>Organização:</w:t>
            </w:r>
            <w:r w:rsidRPr="00612F23">
              <w:rPr>
                <w:rFonts w:ascii="CAIXA Std Book" w:hAnsi="CAIXA Std Book"/>
                <w:szCs w:val="20"/>
              </w:rPr>
              <w:t xml:space="preserve"> uso de títulos e eventuais bullets para apoiar a leitura, sem prejudicar o encadeamento do raciocínio</w:t>
            </w:r>
          </w:p>
          <w:p w14:paraId="55C5041D" w14:textId="3831BFD5" w:rsidR="00612F23" w:rsidRPr="00612F23" w:rsidRDefault="00612F23" w:rsidP="00612F23">
            <w:pPr>
              <w:numPr>
                <w:ilvl w:val="0"/>
                <w:numId w:val="22"/>
              </w:numPr>
              <w:jc w:val="both"/>
              <w:rPr>
                <w:rFonts w:ascii="CAIXA Std Book" w:hAnsi="CAIXA Std Book"/>
                <w:szCs w:val="20"/>
              </w:rPr>
            </w:pPr>
            <w:r w:rsidRPr="00612F23">
              <w:rPr>
                <w:rFonts w:ascii="CAIXA Std Book" w:hAnsi="CAIXA Std Book"/>
                <w:b/>
                <w:bCs/>
                <w:szCs w:val="20"/>
              </w:rPr>
              <w:t>Abordagem:</w:t>
            </w:r>
            <w:r w:rsidRPr="00612F23">
              <w:rPr>
                <w:rFonts w:ascii="CAIXA Std Book" w:hAnsi="CAIXA Std Book"/>
                <w:szCs w:val="20"/>
              </w:rPr>
              <w:t xml:space="preserve"> explicitar o que </w:t>
            </w:r>
            <w:r w:rsidR="00AB0112">
              <w:rPr>
                <w:rFonts w:ascii="CAIXA Std Book" w:hAnsi="CAIXA Std Book"/>
                <w:szCs w:val="20"/>
              </w:rPr>
              <w:t>irá fazer</w:t>
            </w:r>
            <w:r w:rsidRPr="00612F23">
              <w:rPr>
                <w:rFonts w:ascii="CAIXA Std Book" w:hAnsi="CAIXA Std Book"/>
                <w:szCs w:val="20"/>
              </w:rPr>
              <w:t xml:space="preserve">, como </w:t>
            </w:r>
            <w:r w:rsidR="00AB0112">
              <w:rPr>
                <w:rFonts w:ascii="CAIXA Std Book" w:hAnsi="CAIXA Std Book"/>
                <w:szCs w:val="20"/>
              </w:rPr>
              <w:t>irá fazer</w:t>
            </w:r>
            <w:r w:rsidRPr="00612F23">
              <w:rPr>
                <w:rFonts w:ascii="CAIXA Std Book" w:hAnsi="CAIXA Std Book"/>
                <w:szCs w:val="20"/>
              </w:rPr>
              <w:t xml:space="preserve"> e como </w:t>
            </w:r>
            <w:r w:rsidR="00AB0112">
              <w:rPr>
                <w:rFonts w:ascii="CAIXA Std Book" w:hAnsi="CAIXA Std Book"/>
                <w:szCs w:val="20"/>
              </w:rPr>
              <w:t xml:space="preserve">irá </w:t>
            </w:r>
            <w:r w:rsidRPr="00612F23">
              <w:rPr>
                <w:rFonts w:ascii="CAIXA Std Book" w:hAnsi="CAIXA Std Book"/>
                <w:szCs w:val="20"/>
              </w:rPr>
              <w:t>garant</w:t>
            </w:r>
            <w:r w:rsidR="00AB0112">
              <w:rPr>
                <w:rFonts w:ascii="CAIXA Std Book" w:hAnsi="CAIXA Std Book"/>
                <w:szCs w:val="20"/>
              </w:rPr>
              <w:t>ir</w:t>
            </w:r>
            <w:r w:rsidRPr="00612F23">
              <w:rPr>
                <w:rFonts w:ascii="CAIXA Std Book" w:hAnsi="CAIXA Std Book"/>
                <w:szCs w:val="20"/>
              </w:rPr>
              <w:t xml:space="preserve"> </w:t>
            </w:r>
            <w:r w:rsidR="00AB0112">
              <w:rPr>
                <w:rFonts w:ascii="CAIXA Std Book" w:hAnsi="CAIXA Std Book"/>
                <w:szCs w:val="20"/>
              </w:rPr>
              <w:t>a execução e a sustentação das melhores práticas de versionamento e integração de código.</w:t>
            </w:r>
          </w:p>
          <w:p w14:paraId="1E2C0BF2" w14:textId="67992AEA" w:rsidR="0066133F" w:rsidRPr="00612F23" w:rsidRDefault="00612F23" w:rsidP="00AB0112">
            <w:pPr>
              <w:numPr>
                <w:ilvl w:val="0"/>
                <w:numId w:val="22"/>
              </w:numPr>
              <w:jc w:val="both"/>
              <w:rPr>
                <w:rFonts w:ascii="CAIXA Std Book" w:hAnsi="CAIXA Std Book"/>
                <w:szCs w:val="20"/>
              </w:rPr>
            </w:pPr>
            <w:r w:rsidRPr="00612F23">
              <w:rPr>
                <w:rFonts w:ascii="CAIXA Std Book" w:hAnsi="CAIXA Std Book"/>
                <w:b/>
                <w:bCs/>
                <w:szCs w:val="20"/>
              </w:rPr>
              <w:t>Contexto:</w:t>
            </w:r>
            <w:r w:rsidRPr="00612F23">
              <w:rPr>
                <w:rFonts w:ascii="CAIXA Std Book" w:hAnsi="CAIXA Std Book"/>
                <w:szCs w:val="20"/>
              </w:rPr>
              <w:t xml:space="preserve"> tratar como cenário hipotético, sem uso de informações confidenciais</w:t>
            </w:r>
          </w:p>
        </w:tc>
      </w:tr>
    </w:tbl>
    <w:p w14:paraId="2E5F3CAB" w14:textId="77777777" w:rsidR="000D40FD" w:rsidRPr="00B706E3" w:rsidRDefault="000D40FD" w:rsidP="00DF312B">
      <w:pPr>
        <w:rPr>
          <w:rFonts w:ascii="CAIXA Std Book" w:hAnsi="CAIXA Std Book"/>
          <w:szCs w:val="20"/>
        </w:rPr>
      </w:pPr>
    </w:p>
    <w:p w14:paraId="16A73960" w14:textId="77777777" w:rsidR="000D40FD" w:rsidRPr="00B706E3" w:rsidRDefault="000D40FD" w:rsidP="00DF312B">
      <w:pPr>
        <w:rPr>
          <w:rFonts w:ascii="CAIXA Std Book" w:hAnsi="CAIXA Std Book"/>
          <w:color w:val="00000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29"/>
      </w:tblGrid>
      <w:tr w:rsidR="000D40FD" w:rsidRPr="00B706E3" w14:paraId="40259B64" w14:textId="77777777" w:rsidTr="006328E1">
        <w:trPr>
          <w:trHeight w:val="284"/>
        </w:trPr>
        <w:tc>
          <w:tcPr>
            <w:tcW w:w="968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33CCCC"/>
            <w:vAlign w:val="center"/>
          </w:tcPr>
          <w:p w14:paraId="2850D5C4" w14:textId="77777777" w:rsidR="000D40FD" w:rsidRPr="00B706E3" w:rsidRDefault="000D40FD" w:rsidP="00DF312B">
            <w:pPr>
              <w:keepLines/>
              <w:rPr>
                <w:rFonts w:ascii="CAIXA Std Book" w:hAnsi="CAIXA Std Book"/>
                <w:b/>
                <w:color w:val="000000"/>
                <w:szCs w:val="20"/>
              </w:rPr>
            </w:pPr>
            <w:r w:rsidRPr="00B706E3">
              <w:rPr>
                <w:rFonts w:ascii="CAIXA Std Book" w:hAnsi="CAIXA Std Book"/>
                <w:b/>
                <w:color w:val="000000"/>
                <w:szCs w:val="20"/>
              </w:rPr>
              <w:t>5. ELABORAÇÃO DA PRODUÇÃO TEMÁTICA</w:t>
            </w:r>
          </w:p>
        </w:tc>
      </w:tr>
      <w:tr w:rsidR="000D40FD" w:rsidRPr="00B706E3" w14:paraId="5C3D108B" w14:textId="77777777" w:rsidTr="006328E1">
        <w:trPr>
          <w:trHeight w:val="5732"/>
        </w:trPr>
        <w:tc>
          <w:tcPr>
            <w:tcW w:w="968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DC72756" w14:textId="77777777" w:rsidR="000D40FD" w:rsidRPr="00B706E3" w:rsidRDefault="000D40FD" w:rsidP="00DF312B">
            <w:pPr>
              <w:keepLines/>
              <w:rPr>
                <w:rFonts w:ascii="CAIXA Std Book" w:hAnsi="CAIXA Std Book"/>
                <w:szCs w:val="20"/>
              </w:rPr>
            </w:pPr>
            <w:r w:rsidRPr="00B706E3">
              <w:rPr>
                <w:rFonts w:ascii="Cambria Math" w:hAnsi="Cambria Math" w:cs="Cambria Math"/>
                <w:szCs w:val="20"/>
              </w:rPr>
              <w:t>⇨</w:t>
            </w:r>
          </w:p>
        </w:tc>
      </w:tr>
    </w:tbl>
    <w:p w14:paraId="0D88A6EE" w14:textId="7A10395B" w:rsidR="00BC72D0" w:rsidRPr="00B706E3" w:rsidRDefault="00BC72D0" w:rsidP="00DF312B">
      <w:pPr>
        <w:rPr>
          <w:rFonts w:ascii="CAIXA Std Book" w:hAnsi="CAIXA Std Book"/>
          <w:szCs w:val="20"/>
        </w:rPr>
      </w:pPr>
    </w:p>
    <w:sectPr w:rsidR="00BC72D0" w:rsidRPr="00B706E3" w:rsidSect="00FE4CEC">
      <w:headerReference w:type="default" r:id="rId10"/>
      <w:pgSz w:w="11907" w:h="16840" w:code="9"/>
      <w:pgMar w:top="663" w:right="1134" w:bottom="663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A7B5" w14:textId="77777777" w:rsidR="00376826" w:rsidRDefault="00376826">
      <w:r>
        <w:separator/>
      </w:r>
    </w:p>
  </w:endnote>
  <w:endnote w:type="continuationSeparator" w:id="0">
    <w:p w14:paraId="5B2CA2F3" w14:textId="77777777" w:rsidR="00376826" w:rsidRDefault="00376826">
      <w:r>
        <w:continuationSeparator/>
      </w:r>
    </w:p>
  </w:endnote>
  <w:endnote w:type="continuationNotice" w:id="1">
    <w:p w14:paraId="33133DD0" w14:textId="77777777" w:rsidR="00376826" w:rsidRDefault="003768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IXA Std Book">
    <w:panose1 w:val="020B0503020204030204"/>
    <w:charset w:val="00"/>
    <w:family w:val="swiss"/>
    <w:pitch w:val="variable"/>
    <w:sig w:usb0="A00000EF" w:usb1="4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IXA Std">
    <w:panose1 w:val="020B0603020204030204"/>
    <w:charset w:val="00"/>
    <w:family w:val="swiss"/>
    <w:pitch w:val="variable"/>
    <w:sig w:usb0="A00000E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56CE8" w14:textId="77777777" w:rsidR="00376826" w:rsidRDefault="00376826">
      <w:r>
        <w:separator/>
      </w:r>
    </w:p>
  </w:footnote>
  <w:footnote w:type="continuationSeparator" w:id="0">
    <w:p w14:paraId="5D4FA8EF" w14:textId="77777777" w:rsidR="00376826" w:rsidRDefault="00376826">
      <w:r>
        <w:continuationSeparator/>
      </w:r>
    </w:p>
  </w:footnote>
  <w:footnote w:type="continuationNotice" w:id="1">
    <w:p w14:paraId="1F91B635" w14:textId="77777777" w:rsidR="00376826" w:rsidRDefault="003768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28" w:type="dxa"/>
      <w:tblInd w:w="-38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227"/>
      <w:gridCol w:w="6601"/>
    </w:tblGrid>
    <w:tr w:rsidR="00633F56" w:rsidRPr="009F0AFC" w14:paraId="333D0A41" w14:textId="77777777" w:rsidTr="00BC72D0">
      <w:trPr>
        <w:trHeight w:val="906"/>
      </w:trPr>
      <w:tc>
        <w:tcPr>
          <w:tcW w:w="3227" w:type="dxa"/>
          <w:vAlign w:val="center"/>
        </w:tcPr>
        <w:p w14:paraId="4F990A29" w14:textId="07CC51ED" w:rsidR="00633F56" w:rsidRPr="009F0AFC" w:rsidRDefault="006D44D5" w:rsidP="00AA2A62">
          <w:pPr>
            <w:pStyle w:val="Cabealh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32EAFEF1" wp14:editId="5A5847EE">
                    <wp:simplePos x="0" y="0"/>
                    <wp:positionH relativeFrom="column">
                      <wp:posOffset>1903730</wp:posOffset>
                    </wp:positionH>
                    <wp:positionV relativeFrom="paragraph">
                      <wp:posOffset>-14605</wp:posOffset>
                    </wp:positionV>
                    <wp:extent cx="4174490" cy="553085"/>
                    <wp:effectExtent l="0" t="0" r="0" b="0"/>
                    <wp:wrapNone/>
                    <wp:docPr id="2" name="Título" descr="Lista de Tarefas Pendentes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174490" cy="553085"/>
                            </a:xfrm>
                            <a:prstGeom prst="rect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73979C"/>
                                </a:gs>
                                <a:gs pos="100000">
                                  <a:srgbClr val="07363B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 w="44450" algn="ctr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F93522" w14:textId="77777777" w:rsidR="00BC72D0" w:rsidRPr="000D40FD" w:rsidRDefault="00BC72D0" w:rsidP="00BC72D0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CAIXA Std" w:hAnsi="CAIXA Std"/>
                                  </w:rPr>
                                </w:pPr>
                                <w:r w:rsidRPr="000D40FD">
                                  <w:rPr>
                                    <w:rFonts w:ascii="CAIXA Std" w:hAnsi="CAIXA Std"/>
                                    <w:color w:val="FFFFFF"/>
                                    <w:position w:val="1"/>
                                    <w:sz w:val="28"/>
                                  </w:rPr>
                                  <w:t>Formulário de orientação e realização da Produção Temática</w:t>
                                </w:r>
                              </w:p>
                            </w:txbxContent>
                          </wps:txbx>
                          <wps:bodyPr vertOverflow="clip" wrap="square" lIns="457200" tIns="45720" rIns="91440" bIns="45720" anchor="ctr" upright="1"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2EAFEF1" id="_x0000_t202" coordsize="21600,21600" o:spt="202" path="m,l,21600r21600,l21600,xe">
                    <v:stroke joinstyle="miter"/>
                    <v:path gradientshapeok="t" o:connecttype="rect"/>
                  </v:shapetype>
                  <v:shape id="Título" o:spid="_x0000_s1026" type="#_x0000_t202" alt="Lista de Tarefas Pendentes" style="position:absolute;margin-left:149.9pt;margin-top:-1.15pt;width:328.7pt;height:43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" fillcolor="#73979c" stroked="f" strokeweight="3.5pt">
                    <v:fill color2="#07363b" rotate="t" focusposition=".5,.5" focussize="" focus="100%" type="gradientRadial"/>
                    <v:textbox inset="36pt">
                      <w:txbxContent>
                        <w:p w14:paraId="37F93522" w14:textId="77777777" w:rsidR="00BC72D0" w:rsidRPr="000D40FD" w:rsidRDefault="00BC72D0" w:rsidP="00BC72D0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CAIXA Std" w:hAnsi="CAIXA Std"/>
                            </w:rPr>
                          </w:pPr>
                          <w:r w:rsidRPr="000D40FD">
                            <w:rPr>
                              <w:rFonts w:ascii="CAIXA Std" w:hAnsi="CAIXA Std"/>
                              <w:color w:val="FFFFFF"/>
                              <w:position w:val="1"/>
                              <w:sz w:val="28"/>
                            </w:rPr>
                            <w:t>Formulário de orientação e realização da Produção Temática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E66C31">
            <w:object w:dxaOrig="2685" w:dyaOrig="855" w14:anchorId="126C599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34.4pt;height:42.6pt">
                <v:imagedata r:id="rId1" o:title=""/>
              </v:shape>
              <o:OLEObject Type="Embed" ProgID="PBrush" ShapeID="_x0000_i1025" DrawAspect="Content" ObjectID="_1842185704" r:id="rId2"/>
            </w:object>
          </w:r>
        </w:p>
      </w:tc>
      <w:tc>
        <w:tcPr>
          <w:tcW w:w="6601" w:type="dxa"/>
          <w:vAlign w:val="center"/>
        </w:tcPr>
        <w:p w14:paraId="3D27999E" w14:textId="689FFACF" w:rsidR="00633F56" w:rsidRPr="009F0AFC" w:rsidRDefault="00633F56" w:rsidP="009F0AFC">
          <w:pPr>
            <w:pStyle w:val="Cabealho"/>
            <w:jc w:val="center"/>
            <w:rPr>
              <w:b/>
            </w:rPr>
          </w:pPr>
        </w:p>
      </w:tc>
    </w:tr>
  </w:tbl>
  <w:p w14:paraId="47BF40DF" w14:textId="77777777" w:rsidR="00633F56" w:rsidRDefault="00633F56" w:rsidP="004341F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75DB"/>
    <w:multiLevelType w:val="multilevel"/>
    <w:tmpl w:val="AC7EE4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53C7504"/>
    <w:multiLevelType w:val="multilevel"/>
    <w:tmpl w:val="BB50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26315"/>
    <w:multiLevelType w:val="multilevel"/>
    <w:tmpl w:val="4A46C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8902369"/>
    <w:multiLevelType w:val="multilevel"/>
    <w:tmpl w:val="1F7659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08A555DE"/>
    <w:multiLevelType w:val="hybridMultilevel"/>
    <w:tmpl w:val="1628401A"/>
    <w:lvl w:ilvl="0" w:tplc="71FEAD1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84A29"/>
    <w:multiLevelType w:val="hybridMultilevel"/>
    <w:tmpl w:val="937680A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3B2529A"/>
    <w:multiLevelType w:val="hybridMultilevel"/>
    <w:tmpl w:val="3A8A152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64D41"/>
    <w:multiLevelType w:val="hybridMultilevel"/>
    <w:tmpl w:val="D7707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DE6E86"/>
    <w:multiLevelType w:val="hybridMultilevel"/>
    <w:tmpl w:val="4AEA7B60"/>
    <w:lvl w:ilvl="0" w:tplc="041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385AF3"/>
    <w:multiLevelType w:val="hybridMultilevel"/>
    <w:tmpl w:val="EE1090B4"/>
    <w:lvl w:ilvl="0" w:tplc="1B60A38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0" w15:restartNumberingAfterBreak="0">
    <w:nsid w:val="35B75B11"/>
    <w:multiLevelType w:val="multilevel"/>
    <w:tmpl w:val="210894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E08020E"/>
    <w:multiLevelType w:val="hybridMultilevel"/>
    <w:tmpl w:val="2864DD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D353D1"/>
    <w:multiLevelType w:val="hybridMultilevel"/>
    <w:tmpl w:val="88D01838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354331C"/>
    <w:multiLevelType w:val="hybridMultilevel"/>
    <w:tmpl w:val="2864DD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E3146A"/>
    <w:multiLevelType w:val="hybridMultilevel"/>
    <w:tmpl w:val="D18C85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C7079D"/>
    <w:multiLevelType w:val="multilevel"/>
    <w:tmpl w:val="56F0AC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4EF6CBD"/>
    <w:multiLevelType w:val="hybridMultilevel"/>
    <w:tmpl w:val="910E2A4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5441ECD"/>
    <w:multiLevelType w:val="hybridMultilevel"/>
    <w:tmpl w:val="9C1C78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4C5AA2"/>
    <w:multiLevelType w:val="hybridMultilevel"/>
    <w:tmpl w:val="82D23654"/>
    <w:lvl w:ilvl="0" w:tplc="1B60A38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5A3DEC"/>
    <w:multiLevelType w:val="hybridMultilevel"/>
    <w:tmpl w:val="AA26F8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C5693E"/>
    <w:multiLevelType w:val="multilevel"/>
    <w:tmpl w:val="AE52F3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DBC7859"/>
    <w:multiLevelType w:val="hybridMultilevel"/>
    <w:tmpl w:val="6C2AE80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943265737">
    <w:abstractNumId w:val="8"/>
  </w:num>
  <w:num w:numId="2" w16cid:durableId="788932588">
    <w:abstractNumId w:val="9"/>
  </w:num>
  <w:num w:numId="3" w16cid:durableId="1059861328">
    <w:abstractNumId w:val="18"/>
  </w:num>
  <w:num w:numId="4" w16cid:durableId="1058479931">
    <w:abstractNumId w:val="13"/>
  </w:num>
  <w:num w:numId="5" w16cid:durableId="2011790642">
    <w:abstractNumId w:val="11"/>
  </w:num>
  <w:num w:numId="6" w16cid:durableId="301355103">
    <w:abstractNumId w:val="20"/>
  </w:num>
  <w:num w:numId="7" w16cid:durableId="345179485">
    <w:abstractNumId w:val="17"/>
  </w:num>
  <w:num w:numId="8" w16cid:durableId="46952387">
    <w:abstractNumId w:val="19"/>
  </w:num>
  <w:num w:numId="9" w16cid:durableId="699671099">
    <w:abstractNumId w:val="16"/>
  </w:num>
  <w:num w:numId="10" w16cid:durableId="1108231827">
    <w:abstractNumId w:val="15"/>
  </w:num>
  <w:num w:numId="11" w16cid:durableId="761225233">
    <w:abstractNumId w:val="4"/>
  </w:num>
  <w:num w:numId="12" w16cid:durableId="1048606672">
    <w:abstractNumId w:val="12"/>
  </w:num>
  <w:num w:numId="13" w16cid:durableId="1498114505">
    <w:abstractNumId w:val="2"/>
  </w:num>
  <w:num w:numId="14" w16cid:durableId="2007173417">
    <w:abstractNumId w:val="10"/>
  </w:num>
  <w:num w:numId="15" w16cid:durableId="932011824">
    <w:abstractNumId w:val="5"/>
  </w:num>
  <w:num w:numId="16" w16cid:durableId="126625144">
    <w:abstractNumId w:val="6"/>
  </w:num>
  <w:num w:numId="17" w16cid:durableId="921184488">
    <w:abstractNumId w:val="21"/>
  </w:num>
  <w:num w:numId="18" w16cid:durableId="1876042300">
    <w:abstractNumId w:val="7"/>
  </w:num>
  <w:num w:numId="19" w16cid:durableId="1850171436">
    <w:abstractNumId w:val="14"/>
  </w:num>
  <w:num w:numId="20" w16cid:durableId="2018119386">
    <w:abstractNumId w:val="3"/>
  </w:num>
  <w:num w:numId="21" w16cid:durableId="263735497">
    <w:abstractNumId w:val="0"/>
  </w:num>
  <w:num w:numId="22" w16cid:durableId="1891990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EF"/>
    <w:rsid w:val="0000090D"/>
    <w:rsid w:val="000153E1"/>
    <w:rsid w:val="00030C51"/>
    <w:rsid w:val="000359F4"/>
    <w:rsid w:val="00043247"/>
    <w:rsid w:val="00050714"/>
    <w:rsid w:val="0005173A"/>
    <w:rsid w:val="00052812"/>
    <w:rsid w:val="00055FD3"/>
    <w:rsid w:val="000639AC"/>
    <w:rsid w:val="00076DD6"/>
    <w:rsid w:val="000820BD"/>
    <w:rsid w:val="000847B2"/>
    <w:rsid w:val="00086BB1"/>
    <w:rsid w:val="000A1F5D"/>
    <w:rsid w:val="000A3ABC"/>
    <w:rsid w:val="000A5785"/>
    <w:rsid w:val="000C00F4"/>
    <w:rsid w:val="000C168C"/>
    <w:rsid w:val="000C42EC"/>
    <w:rsid w:val="000C70C5"/>
    <w:rsid w:val="000D40FD"/>
    <w:rsid w:val="000D628B"/>
    <w:rsid w:val="000D63E5"/>
    <w:rsid w:val="000E1268"/>
    <w:rsid w:val="000E49C9"/>
    <w:rsid w:val="000E712D"/>
    <w:rsid w:val="001001AB"/>
    <w:rsid w:val="00101F5F"/>
    <w:rsid w:val="00104912"/>
    <w:rsid w:val="00104C47"/>
    <w:rsid w:val="001114CC"/>
    <w:rsid w:val="00112973"/>
    <w:rsid w:val="00114D4C"/>
    <w:rsid w:val="00116571"/>
    <w:rsid w:val="001173B9"/>
    <w:rsid w:val="00127B72"/>
    <w:rsid w:val="001324AD"/>
    <w:rsid w:val="00133DA4"/>
    <w:rsid w:val="00134664"/>
    <w:rsid w:val="001370D0"/>
    <w:rsid w:val="0013730F"/>
    <w:rsid w:val="0014017A"/>
    <w:rsid w:val="001405B0"/>
    <w:rsid w:val="00143267"/>
    <w:rsid w:val="00145D23"/>
    <w:rsid w:val="00146582"/>
    <w:rsid w:val="00146BF4"/>
    <w:rsid w:val="0016082A"/>
    <w:rsid w:val="0016350C"/>
    <w:rsid w:val="00167071"/>
    <w:rsid w:val="0017125D"/>
    <w:rsid w:val="00180E77"/>
    <w:rsid w:val="001842BB"/>
    <w:rsid w:val="00184D35"/>
    <w:rsid w:val="0019183D"/>
    <w:rsid w:val="00191937"/>
    <w:rsid w:val="00193E71"/>
    <w:rsid w:val="00195055"/>
    <w:rsid w:val="00197C7E"/>
    <w:rsid w:val="001A3680"/>
    <w:rsid w:val="001A75AA"/>
    <w:rsid w:val="001B771A"/>
    <w:rsid w:val="001D1B76"/>
    <w:rsid w:val="001D6771"/>
    <w:rsid w:val="001F3BE1"/>
    <w:rsid w:val="001F77CD"/>
    <w:rsid w:val="00217261"/>
    <w:rsid w:val="00236F56"/>
    <w:rsid w:val="00242AB2"/>
    <w:rsid w:val="00252106"/>
    <w:rsid w:val="00252256"/>
    <w:rsid w:val="0025562E"/>
    <w:rsid w:val="002600CC"/>
    <w:rsid w:val="00261A39"/>
    <w:rsid w:val="00262B94"/>
    <w:rsid w:val="00270F5C"/>
    <w:rsid w:val="00274C61"/>
    <w:rsid w:val="00285F49"/>
    <w:rsid w:val="00286973"/>
    <w:rsid w:val="0029411F"/>
    <w:rsid w:val="00296791"/>
    <w:rsid w:val="00296C19"/>
    <w:rsid w:val="002A1601"/>
    <w:rsid w:val="002A1CC0"/>
    <w:rsid w:val="002A786B"/>
    <w:rsid w:val="002B22EE"/>
    <w:rsid w:val="002C1E5D"/>
    <w:rsid w:val="002C6092"/>
    <w:rsid w:val="002D2C86"/>
    <w:rsid w:val="002D4372"/>
    <w:rsid w:val="002D64E0"/>
    <w:rsid w:val="002E1094"/>
    <w:rsid w:val="002F1F6B"/>
    <w:rsid w:val="002F2B3D"/>
    <w:rsid w:val="002F3DD0"/>
    <w:rsid w:val="002F6355"/>
    <w:rsid w:val="00305DC4"/>
    <w:rsid w:val="003070FA"/>
    <w:rsid w:val="003139D6"/>
    <w:rsid w:val="003158BC"/>
    <w:rsid w:val="0032051D"/>
    <w:rsid w:val="00324D06"/>
    <w:rsid w:val="00325B33"/>
    <w:rsid w:val="00330272"/>
    <w:rsid w:val="0033204E"/>
    <w:rsid w:val="00340A62"/>
    <w:rsid w:val="0034154B"/>
    <w:rsid w:val="003426D8"/>
    <w:rsid w:val="00342C29"/>
    <w:rsid w:val="003443AC"/>
    <w:rsid w:val="00344B69"/>
    <w:rsid w:val="00350772"/>
    <w:rsid w:val="00351EB0"/>
    <w:rsid w:val="0035418C"/>
    <w:rsid w:val="00356124"/>
    <w:rsid w:val="00361195"/>
    <w:rsid w:val="00361679"/>
    <w:rsid w:val="003657B1"/>
    <w:rsid w:val="00365912"/>
    <w:rsid w:val="003676A0"/>
    <w:rsid w:val="00371609"/>
    <w:rsid w:val="00374C62"/>
    <w:rsid w:val="00376826"/>
    <w:rsid w:val="0037689E"/>
    <w:rsid w:val="003771C0"/>
    <w:rsid w:val="0038097C"/>
    <w:rsid w:val="0038317E"/>
    <w:rsid w:val="00383C46"/>
    <w:rsid w:val="0038436D"/>
    <w:rsid w:val="00384B9B"/>
    <w:rsid w:val="00391CA4"/>
    <w:rsid w:val="00391CB5"/>
    <w:rsid w:val="00392A6F"/>
    <w:rsid w:val="00393F08"/>
    <w:rsid w:val="003960B6"/>
    <w:rsid w:val="003A0818"/>
    <w:rsid w:val="003A368D"/>
    <w:rsid w:val="003A74FA"/>
    <w:rsid w:val="003B1801"/>
    <w:rsid w:val="003B3D2A"/>
    <w:rsid w:val="003B4353"/>
    <w:rsid w:val="003B62E2"/>
    <w:rsid w:val="003B6CD4"/>
    <w:rsid w:val="003C0AAE"/>
    <w:rsid w:val="003C22E5"/>
    <w:rsid w:val="003C437B"/>
    <w:rsid w:val="003C459C"/>
    <w:rsid w:val="003C4912"/>
    <w:rsid w:val="003D0746"/>
    <w:rsid w:val="003D0E23"/>
    <w:rsid w:val="003E0F17"/>
    <w:rsid w:val="003E591B"/>
    <w:rsid w:val="00402BF8"/>
    <w:rsid w:val="0040384F"/>
    <w:rsid w:val="00404269"/>
    <w:rsid w:val="00405947"/>
    <w:rsid w:val="004121FC"/>
    <w:rsid w:val="004122C5"/>
    <w:rsid w:val="004130D7"/>
    <w:rsid w:val="004159CA"/>
    <w:rsid w:val="0042233C"/>
    <w:rsid w:val="00422D29"/>
    <w:rsid w:val="00430137"/>
    <w:rsid w:val="00432D3A"/>
    <w:rsid w:val="004341F2"/>
    <w:rsid w:val="0044581F"/>
    <w:rsid w:val="00446150"/>
    <w:rsid w:val="00451028"/>
    <w:rsid w:val="00451E69"/>
    <w:rsid w:val="00454509"/>
    <w:rsid w:val="004548F0"/>
    <w:rsid w:val="00462B9F"/>
    <w:rsid w:val="00463AED"/>
    <w:rsid w:val="00466E5A"/>
    <w:rsid w:val="00487D7C"/>
    <w:rsid w:val="004905E5"/>
    <w:rsid w:val="00497B46"/>
    <w:rsid w:val="004A0281"/>
    <w:rsid w:val="004A0CC8"/>
    <w:rsid w:val="004A25A1"/>
    <w:rsid w:val="004A3568"/>
    <w:rsid w:val="004B32D4"/>
    <w:rsid w:val="004B6040"/>
    <w:rsid w:val="004C0C50"/>
    <w:rsid w:val="004C40F9"/>
    <w:rsid w:val="004C43ED"/>
    <w:rsid w:val="004C4834"/>
    <w:rsid w:val="004C5145"/>
    <w:rsid w:val="004D4892"/>
    <w:rsid w:val="004D4E44"/>
    <w:rsid w:val="004D6675"/>
    <w:rsid w:val="004D6A04"/>
    <w:rsid w:val="004E31FE"/>
    <w:rsid w:val="004E7E5A"/>
    <w:rsid w:val="004F4870"/>
    <w:rsid w:val="005053A5"/>
    <w:rsid w:val="005073E1"/>
    <w:rsid w:val="00510114"/>
    <w:rsid w:val="005122C2"/>
    <w:rsid w:val="00512D0C"/>
    <w:rsid w:val="00523432"/>
    <w:rsid w:val="005276E6"/>
    <w:rsid w:val="0053192E"/>
    <w:rsid w:val="00537082"/>
    <w:rsid w:val="005447CE"/>
    <w:rsid w:val="005510D1"/>
    <w:rsid w:val="0055267F"/>
    <w:rsid w:val="005527AE"/>
    <w:rsid w:val="00556536"/>
    <w:rsid w:val="00556AC5"/>
    <w:rsid w:val="00561103"/>
    <w:rsid w:val="00561F44"/>
    <w:rsid w:val="0056240B"/>
    <w:rsid w:val="005652E4"/>
    <w:rsid w:val="00566D3E"/>
    <w:rsid w:val="005730EF"/>
    <w:rsid w:val="0057470B"/>
    <w:rsid w:val="00574C74"/>
    <w:rsid w:val="00576A71"/>
    <w:rsid w:val="00576FB4"/>
    <w:rsid w:val="00582B8A"/>
    <w:rsid w:val="00586760"/>
    <w:rsid w:val="00586A6D"/>
    <w:rsid w:val="0059378F"/>
    <w:rsid w:val="00593C02"/>
    <w:rsid w:val="005970E5"/>
    <w:rsid w:val="005A1834"/>
    <w:rsid w:val="005A200D"/>
    <w:rsid w:val="005A3E70"/>
    <w:rsid w:val="005A3F7E"/>
    <w:rsid w:val="005B124D"/>
    <w:rsid w:val="005B34CD"/>
    <w:rsid w:val="005B62A3"/>
    <w:rsid w:val="005C5BAA"/>
    <w:rsid w:val="005C6397"/>
    <w:rsid w:val="005D05DE"/>
    <w:rsid w:val="005D1F64"/>
    <w:rsid w:val="005D61C8"/>
    <w:rsid w:val="005E2D6C"/>
    <w:rsid w:val="005E333C"/>
    <w:rsid w:val="005E3A99"/>
    <w:rsid w:val="005E4BD4"/>
    <w:rsid w:val="005E74CB"/>
    <w:rsid w:val="006004DC"/>
    <w:rsid w:val="00600BD8"/>
    <w:rsid w:val="00603C52"/>
    <w:rsid w:val="00604240"/>
    <w:rsid w:val="00612F23"/>
    <w:rsid w:val="00613216"/>
    <w:rsid w:val="0061378A"/>
    <w:rsid w:val="00613BC0"/>
    <w:rsid w:val="0062171D"/>
    <w:rsid w:val="00627D3B"/>
    <w:rsid w:val="00632740"/>
    <w:rsid w:val="00633F56"/>
    <w:rsid w:val="00634C8F"/>
    <w:rsid w:val="006402E3"/>
    <w:rsid w:val="00644E2D"/>
    <w:rsid w:val="00645A9D"/>
    <w:rsid w:val="006465D8"/>
    <w:rsid w:val="00647991"/>
    <w:rsid w:val="00651D0E"/>
    <w:rsid w:val="00652E9D"/>
    <w:rsid w:val="0066133F"/>
    <w:rsid w:val="00662099"/>
    <w:rsid w:val="0067218D"/>
    <w:rsid w:val="00674AF4"/>
    <w:rsid w:val="00682DF4"/>
    <w:rsid w:val="006841FB"/>
    <w:rsid w:val="00684E8D"/>
    <w:rsid w:val="006928C7"/>
    <w:rsid w:val="006939DF"/>
    <w:rsid w:val="006942D1"/>
    <w:rsid w:val="00695024"/>
    <w:rsid w:val="006A01D9"/>
    <w:rsid w:val="006A1594"/>
    <w:rsid w:val="006A1F58"/>
    <w:rsid w:val="006B2022"/>
    <w:rsid w:val="006C210B"/>
    <w:rsid w:val="006D1D65"/>
    <w:rsid w:val="006D2043"/>
    <w:rsid w:val="006D44D5"/>
    <w:rsid w:val="006D652A"/>
    <w:rsid w:val="006D6CD5"/>
    <w:rsid w:val="006D7D16"/>
    <w:rsid w:val="006F20CA"/>
    <w:rsid w:val="007000CC"/>
    <w:rsid w:val="00701268"/>
    <w:rsid w:val="00701EC1"/>
    <w:rsid w:val="007057DA"/>
    <w:rsid w:val="00710559"/>
    <w:rsid w:val="00716C93"/>
    <w:rsid w:val="00721B51"/>
    <w:rsid w:val="0073650E"/>
    <w:rsid w:val="007408ED"/>
    <w:rsid w:val="007474E0"/>
    <w:rsid w:val="00757053"/>
    <w:rsid w:val="00763CA4"/>
    <w:rsid w:val="00765973"/>
    <w:rsid w:val="0076662C"/>
    <w:rsid w:val="00782D80"/>
    <w:rsid w:val="007843F2"/>
    <w:rsid w:val="007860B2"/>
    <w:rsid w:val="00787E3D"/>
    <w:rsid w:val="00793298"/>
    <w:rsid w:val="0079453C"/>
    <w:rsid w:val="007A194E"/>
    <w:rsid w:val="007A5F02"/>
    <w:rsid w:val="007B0CCB"/>
    <w:rsid w:val="007B40FE"/>
    <w:rsid w:val="007B48C1"/>
    <w:rsid w:val="007B491D"/>
    <w:rsid w:val="007C0D19"/>
    <w:rsid w:val="007C0F52"/>
    <w:rsid w:val="007C17A3"/>
    <w:rsid w:val="007C46C2"/>
    <w:rsid w:val="007C509B"/>
    <w:rsid w:val="007D39D1"/>
    <w:rsid w:val="007D751A"/>
    <w:rsid w:val="007E6510"/>
    <w:rsid w:val="007F35CA"/>
    <w:rsid w:val="007F38E5"/>
    <w:rsid w:val="007F52E3"/>
    <w:rsid w:val="008033C0"/>
    <w:rsid w:val="00813BA2"/>
    <w:rsid w:val="00816543"/>
    <w:rsid w:val="00821304"/>
    <w:rsid w:val="0082725E"/>
    <w:rsid w:val="00827B68"/>
    <w:rsid w:val="0083179F"/>
    <w:rsid w:val="00832686"/>
    <w:rsid w:val="008340E1"/>
    <w:rsid w:val="00834F5F"/>
    <w:rsid w:val="008357AB"/>
    <w:rsid w:val="00835938"/>
    <w:rsid w:val="00842FC5"/>
    <w:rsid w:val="0085012B"/>
    <w:rsid w:val="008608A9"/>
    <w:rsid w:val="008631BC"/>
    <w:rsid w:val="0087637E"/>
    <w:rsid w:val="0088135A"/>
    <w:rsid w:val="0089161B"/>
    <w:rsid w:val="00891CDE"/>
    <w:rsid w:val="00894895"/>
    <w:rsid w:val="00894DDB"/>
    <w:rsid w:val="008953F5"/>
    <w:rsid w:val="00896AD9"/>
    <w:rsid w:val="008A23EE"/>
    <w:rsid w:val="008A4426"/>
    <w:rsid w:val="008A572D"/>
    <w:rsid w:val="008B54DB"/>
    <w:rsid w:val="008B7574"/>
    <w:rsid w:val="008C2C3C"/>
    <w:rsid w:val="008C3865"/>
    <w:rsid w:val="008C492C"/>
    <w:rsid w:val="008C55D4"/>
    <w:rsid w:val="008D563C"/>
    <w:rsid w:val="008D6BD7"/>
    <w:rsid w:val="008D79CF"/>
    <w:rsid w:val="008E198C"/>
    <w:rsid w:val="008F1478"/>
    <w:rsid w:val="008F1F62"/>
    <w:rsid w:val="008F47B9"/>
    <w:rsid w:val="008F534A"/>
    <w:rsid w:val="008F6186"/>
    <w:rsid w:val="00901782"/>
    <w:rsid w:val="00923256"/>
    <w:rsid w:val="00923654"/>
    <w:rsid w:val="00942AE2"/>
    <w:rsid w:val="00946C83"/>
    <w:rsid w:val="00950027"/>
    <w:rsid w:val="009506E0"/>
    <w:rsid w:val="009523AA"/>
    <w:rsid w:val="0095302B"/>
    <w:rsid w:val="00960183"/>
    <w:rsid w:val="00960647"/>
    <w:rsid w:val="00961FAC"/>
    <w:rsid w:val="00964BF0"/>
    <w:rsid w:val="00965281"/>
    <w:rsid w:val="00967722"/>
    <w:rsid w:val="00970238"/>
    <w:rsid w:val="00975511"/>
    <w:rsid w:val="00982179"/>
    <w:rsid w:val="00984D08"/>
    <w:rsid w:val="0099082D"/>
    <w:rsid w:val="0099088B"/>
    <w:rsid w:val="009946BC"/>
    <w:rsid w:val="00994D2B"/>
    <w:rsid w:val="009A0B4E"/>
    <w:rsid w:val="009A0CB2"/>
    <w:rsid w:val="009A10F2"/>
    <w:rsid w:val="009A266B"/>
    <w:rsid w:val="009A343B"/>
    <w:rsid w:val="009B35DC"/>
    <w:rsid w:val="009B3A27"/>
    <w:rsid w:val="009B5C7A"/>
    <w:rsid w:val="009C30D9"/>
    <w:rsid w:val="009C3D41"/>
    <w:rsid w:val="009D3473"/>
    <w:rsid w:val="009E0940"/>
    <w:rsid w:val="009E5D60"/>
    <w:rsid w:val="009E6D60"/>
    <w:rsid w:val="009F0AFC"/>
    <w:rsid w:val="009F0BC0"/>
    <w:rsid w:val="009F4364"/>
    <w:rsid w:val="00A0134F"/>
    <w:rsid w:val="00A03A3E"/>
    <w:rsid w:val="00A16042"/>
    <w:rsid w:val="00A2266F"/>
    <w:rsid w:val="00A244A0"/>
    <w:rsid w:val="00A250F9"/>
    <w:rsid w:val="00A30191"/>
    <w:rsid w:val="00A3516B"/>
    <w:rsid w:val="00A5014D"/>
    <w:rsid w:val="00A50958"/>
    <w:rsid w:val="00A53275"/>
    <w:rsid w:val="00A56C42"/>
    <w:rsid w:val="00A577D4"/>
    <w:rsid w:val="00A614B7"/>
    <w:rsid w:val="00A7484A"/>
    <w:rsid w:val="00A75004"/>
    <w:rsid w:val="00A82253"/>
    <w:rsid w:val="00A85C21"/>
    <w:rsid w:val="00A86918"/>
    <w:rsid w:val="00A87BD7"/>
    <w:rsid w:val="00A90DC4"/>
    <w:rsid w:val="00A914BD"/>
    <w:rsid w:val="00A95564"/>
    <w:rsid w:val="00A96E67"/>
    <w:rsid w:val="00AA1ABA"/>
    <w:rsid w:val="00AA2404"/>
    <w:rsid w:val="00AA2A62"/>
    <w:rsid w:val="00AA504A"/>
    <w:rsid w:val="00AA7009"/>
    <w:rsid w:val="00AB0112"/>
    <w:rsid w:val="00AB4ADD"/>
    <w:rsid w:val="00AC4DF4"/>
    <w:rsid w:val="00AC5C09"/>
    <w:rsid w:val="00AE1C9A"/>
    <w:rsid w:val="00AE2F60"/>
    <w:rsid w:val="00AE3977"/>
    <w:rsid w:val="00AE5057"/>
    <w:rsid w:val="00AE648B"/>
    <w:rsid w:val="00AE6A1B"/>
    <w:rsid w:val="00AF07AB"/>
    <w:rsid w:val="00AF5CF9"/>
    <w:rsid w:val="00AF62E0"/>
    <w:rsid w:val="00AF65F5"/>
    <w:rsid w:val="00AF7DE3"/>
    <w:rsid w:val="00B01882"/>
    <w:rsid w:val="00B01AC1"/>
    <w:rsid w:val="00B04FB0"/>
    <w:rsid w:val="00B0577A"/>
    <w:rsid w:val="00B05E58"/>
    <w:rsid w:val="00B06F87"/>
    <w:rsid w:val="00B07BB9"/>
    <w:rsid w:val="00B11BFA"/>
    <w:rsid w:val="00B1456C"/>
    <w:rsid w:val="00B16B45"/>
    <w:rsid w:val="00B221C1"/>
    <w:rsid w:val="00B270D7"/>
    <w:rsid w:val="00B275C0"/>
    <w:rsid w:val="00B2790E"/>
    <w:rsid w:val="00B3064C"/>
    <w:rsid w:val="00B3578E"/>
    <w:rsid w:val="00B36FE8"/>
    <w:rsid w:val="00B43D6B"/>
    <w:rsid w:val="00B4588C"/>
    <w:rsid w:val="00B534CC"/>
    <w:rsid w:val="00B56CDB"/>
    <w:rsid w:val="00B57E49"/>
    <w:rsid w:val="00B60B16"/>
    <w:rsid w:val="00B61F92"/>
    <w:rsid w:val="00B62ABD"/>
    <w:rsid w:val="00B659A4"/>
    <w:rsid w:val="00B706CE"/>
    <w:rsid w:val="00B706E3"/>
    <w:rsid w:val="00B7079E"/>
    <w:rsid w:val="00B83A3A"/>
    <w:rsid w:val="00B84356"/>
    <w:rsid w:val="00B8551B"/>
    <w:rsid w:val="00B86CBD"/>
    <w:rsid w:val="00B9390F"/>
    <w:rsid w:val="00B952F9"/>
    <w:rsid w:val="00B96565"/>
    <w:rsid w:val="00B971C3"/>
    <w:rsid w:val="00BA1630"/>
    <w:rsid w:val="00BA37A3"/>
    <w:rsid w:val="00BB5187"/>
    <w:rsid w:val="00BB5884"/>
    <w:rsid w:val="00BB7CD1"/>
    <w:rsid w:val="00BC72D0"/>
    <w:rsid w:val="00BD0384"/>
    <w:rsid w:val="00BD234C"/>
    <w:rsid w:val="00BD2E9F"/>
    <w:rsid w:val="00BD46F2"/>
    <w:rsid w:val="00BD58A2"/>
    <w:rsid w:val="00BE1844"/>
    <w:rsid w:val="00BF1314"/>
    <w:rsid w:val="00BF3942"/>
    <w:rsid w:val="00BF59F9"/>
    <w:rsid w:val="00BF6A68"/>
    <w:rsid w:val="00BF6EA8"/>
    <w:rsid w:val="00BF73C8"/>
    <w:rsid w:val="00BF7BEA"/>
    <w:rsid w:val="00C032E1"/>
    <w:rsid w:val="00C04FCF"/>
    <w:rsid w:val="00C06A2C"/>
    <w:rsid w:val="00C10040"/>
    <w:rsid w:val="00C1051D"/>
    <w:rsid w:val="00C20702"/>
    <w:rsid w:val="00C26019"/>
    <w:rsid w:val="00C35B5D"/>
    <w:rsid w:val="00C378F2"/>
    <w:rsid w:val="00C447D7"/>
    <w:rsid w:val="00C44C87"/>
    <w:rsid w:val="00C4614A"/>
    <w:rsid w:val="00C50E51"/>
    <w:rsid w:val="00C513DD"/>
    <w:rsid w:val="00C51C0C"/>
    <w:rsid w:val="00C527BD"/>
    <w:rsid w:val="00C561F8"/>
    <w:rsid w:val="00C61538"/>
    <w:rsid w:val="00C61AD3"/>
    <w:rsid w:val="00C7028C"/>
    <w:rsid w:val="00C76008"/>
    <w:rsid w:val="00C811E1"/>
    <w:rsid w:val="00C812CC"/>
    <w:rsid w:val="00C9137B"/>
    <w:rsid w:val="00C93702"/>
    <w:rsid w:val="00C94C82"/>
    <w:rsid w:val="00C94CF9"/>
    <w:rsid w:val="00C94F5D"/>
    <w:rsid w:val="00CB68D1"/>
    <w:rsid w:val="00CC04C8"/>
    <w:rsid w:val="00CC0BCB"/>
    <w:rsid w:val="00CC2952"/>
    <w:rsid w:val="00CC31A9"/>
    <w:rsid w:val="00CC58FA"/>
    <w:rsid w:val="00CD78FD"/>
    <w:rsid w:val="00CF707B"/>
    <w:rsid w:val="00D01241"/>
    <w:rsid w:val="00D16DED"/>
    <w:rsid w:val="00D27D61"/>
    <w:rsid w:val="00D34C8A"/>
    <w:rsid w:val="00D361DB"/>
    <w:rsid w:val="00D42220"/>
    <w:rsid w:val="00D42B52"/>
    <w:rsid w:val="00D4372A"/>
    <w:rsid w:val="00D43E9A"/>
    <w:rsid w:val="00D507E3"/>
    <w:rsid w:val="00D52482"/>
    <w:rsid w:val="00D61929"/>
    <w:rsid w:val="00D62525"/>
    <w:rsid w:val="00D66D18"/>
    <w:rsid w:val="00D71ACA"/>
    <w:rsid w:val="00D71DAD"/>
    <w:rsid w:val="00D746E6"/>
    <w:rsid w:val="00D813D1"/>
    <w:rsid w:val="00D84ACE"/>
    <w:rsid w:val="00D9660C"/>
    <w:rsid w:val="00DA160A"/>
    <w:rsid w:val="00DA5C42"/>
    <w:rsid w:val="00DA63EF"/>
    <w:rsid w:val="00DA6A15"/>
    <w:rsid w:val="00DB0C93"/>
    <w:rsid w:val="00DB6C4F"/>
    <w:rsid w:val="00DC464F"/>
    <w:rsid w:val="00DD284D"/>
    <w:rsid w:val="00DD4124"/>
    <w:rsid w:val="00DD5B7E"/>
    <w:rsid w:val="00DD7BC8"/>
    <w:rsid w:val="00DE0530"/>
    <w:rsid w:val="00DE3705"/>
    <w:rsid w:val="00DE6463"/>
    <w:rsid w:val="00DE7134"/>
    <w:rsid w:val="00DE7B8F"/>
    <w:rsid w:val="00DF312B"/>
    <w:rsid w:val="00DF3D88"/>
    <w:rsid w:val="00E1007A"/>
    <w:rsid w:val="00E1012B"/>
    <w:rsid w:val="00E11039"/>
    <w:rsid w:val="00E16519"/>
    <w:rsid w:val="00E21641"/>
    <w:rsid w:val="00E21E74"/>
    <w:rsid w:val="00E258A1"/>
    <w:rsid w:val="00E42C8C"/>
    <w:rsid w:val="00E46C1C"/>
    <w:rsid w:val="00E50502"/>
    <w:rsid w:val="00E516C5"/>
    <w:rsid w:val="00E560BF"/>
    <w:rsid w:val="00E5665F"/>
    <w:rsid w:val="00E566C1"/>
    <w:rsid w:val="00E5715C"/>
    <w:rsid w:val="00E65027"/>
    <w:rsid w:val="00E66C31"/>
    <w:rsid w:val="00E67CC9"/>
    <w:rsid w:val="00E72741"/>
    <w:rsid w:val="00E738B4"/>
    <w:rsid w:val="00E750D8"/>
    <w:rsid w:val="00E84BC5"/>
    <w:rsid w:val="00E93790"/>
    <w:rsid w:val="00E9464E"/>
    <w:rsid w:val="00EA113E"/>
    <w:rsid w:val="00EA28DD"/>
    <w:rsid w:val="00EA3271"/>
    <w:rsid w:val="00EA3EC6"/>
    <w:rsid w:val="00EA54AA"/>
    <w:rsid w:val="00EA56F5"/>
    <w:rsid w:val="00EA7C2A"/>
    <w:rsid w:val="00ED65E5"/>
    <w:rsid w:val="00ED69F6"/>
    <w:rsid w:val="00ED7B33"/>
    <w:rsid w:val="00EE6EBA"/>
    <w:rsid w:val="00EE77ED"/>
    <w:rsid w:val="00EF623B"/>
    <w:rsid w:val="00F145CE"/>
    <w:rsid w:val="00F15585"/>
    <w:rsid w:val="00F16438"/>
    <w:rsid w:val="00F172B7"/>
    <w:rsid w:val="00F17E6B"/>
    <w:rsid w:val="00F27399"/>
    <w:rsid w:val="00F31190"/>
    <w:rsid w:val="00F40B32"/>
    <w:rsid w:val="00F41330"/>
    <w:rsid w:val="00F42FA1"/>
    <w:rsid w:val="00F44EEE"/>
    <w:rsid w:val="00F45858"/>
    <w:rsid w:val="00F464CD"/>
    <w:rsid w:val="00F4677B"/>
    <w:rsid w:val="00F535DF"/>
    <w:rsid w:val="00F555BB"/>
    <w:rsid w:val="00F57695"/>
    <w:rsid w:val="00F60458"/>
    <w:rsid w:val="00F60A58"/>
    <w:rsid w:val="00F61E9D"/>
    <w:rsid w:val="00F6237F"/>
    <w:rsid w:val="00F6449A"/>
    <w:rsid w:val="00F67A8C"/>
    <w:rsid w:val="00F70690"/>
    <w:rsid w:val="00F74321"/>
    <w:rsid w:val="00F81DFE"/>
    <w:rsid w:val="00F820D5"/>
    <w:rsid w:val="00F83B09"/>
    <w:rsid w:val="00F83F88"/>
    <w:rsid w:val="00F843D0"/>
    <w:rsid w:val="00F93C75"/>
    <w:rsid w:val="00F96150"/>
    <w:rsid w:val="00FA6A1C"/>
    <w:rsid w:val="00FB018A"/>
    <w:rsid w:val="00FB0277"/>
    <w:rsid w:val="00FB3C4B"/>
    <w:rsid w:val="00FC06D7"/>
    <w:rsid w:val="00FD2103"/>
    <w:rsid w:val="00FD72AC"/>
    <w:rsid w:val="00FE2FE2"/>
    <w:rsid w:val="00FE4CEC"/>
    <w:rsid w:val="00FF2EEF"/>
    <w:rsid w:val="00FF30C7"/>
    <w:rsid w:val="00FF4BFD"/>
    <w:rsid w:val="08176BF0"/>
    <w:rsid w:val="119D067D"/>
    <w:rsid w:val="11C64000"/>
    <w:rsid w:val="17A24116"/>
    <w:rsid w:val="3B8EE85A"/>
    <w:rsid w:val="3DABCDE7"/>
    <w:rsid w:val="577B37E9"/>
    <w:rsid w:val="5D5D9C2B"/>
    <w:rsid w:val="6F137C4E"/>
    <w:rsid w:val="76419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87F26E"/>
  <w15:docId w15:val="{7E5848A5-05E2-46C3-B69E-1EC46F32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42BB"/>
    <w:rPr>
      <w:rFonts w:ascii="Verdana" w:hAnsi="Verdana" w:cs="Arial"/>
      <w:szCs w:val="18"/>
    </w:rPr>
  </w:style>
  <w:style w:type="paragraph" w:styleId="Ttulo1">
    <w:name w:val="heading 1"/>
    <w:basedOn w:val="Normal"/>
    <w:next w:val="Normal"/>
    <w:link w:val="Ttulo1Char"/>
    <w:qFormat/>
    <w:rsid w:val="0067218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7218D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1842BB"/>
    <w:pPr>
      <w:keepLines/>
      <w:spacing w:before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7CharCharCharCharCharCharCharCharCharChar">
    <w:name w:val="Char Char7 Char Char Char Char Char Char Char Char Char Char"/>
    <w:basedOn w:val="Normal"/>
    <w:rsid w:val="001842BB"/>
    <w:pPr>
      <w:spacing w:after="160" w:line="240" w:lineRule="exact"/>
    </w:pPr>
    <w:rPr>
      <w:szCs w:val="20"/>
      <w:lang w:val="en-US" w:eastAsia="en-US"/>
    </w:rPr>
  </w:style>
  <w:style w:type="paragraph" w:styleId="Textodebalo">
    <w:name w:val="Balloon Text"/>
    <w:basedOn w:val="Normal"/>
    <w:semiHidden/>
    <w:rsid w:val="009C3D41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rsid w:val="0073650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365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73650E"/>
    <w:rPr>
      <w:sz w:val="24"/>
      <w:szCs w:val="24"/>
      <w:lang w:val="pt-BR" w:eastAsia="pt-BR" w:bidi="ar-SA"/>
    </w:rPr>
  </w:style>
  <w:style w:type="paragraph" w:styleId="NormalWeb">
    <w:name w:val="Normal (Web)"/>
    <w:basedOn w:val="Normal"/>
    <w:uiPriority w:val="99"/>
    <w:unhideWhenUsed/>
    <w:rsid w:val="00BC72D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7A194E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67218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character" w:customStyle="1" w:styleId="Ttulo1Char">
    <w:name w:val="Título 1 Char"/>
    <w:basedOn w:val="Fontepargpadro"/>
    <w:link w:val="Ttulo1"/>
    <w:rsid w:val="00672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3D0E2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7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841877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5102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96626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50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19190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27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178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095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3819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6522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737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6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090913\Configura&#231;&#245;es%20locais\Temporary%20Internet%20Files\OLK74\Modelo%20Informe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19CCEB425C7594998F5F10D0C72F01B" ma:contentTypeVersion="14" ma:contentTypeDescription="Crie um novo documento." ma:contentTypeScope="" ma:versionID="e2423272097bec3672ad430fbd521d18">
  <xsd:schema xmlns:xsd="http://www.w3.org/2001/XMLSchema" xmlns:xs="http://www.w3.org/2001/XMLSchema" xmlns:p="http://schemas.microsoft.com/office/2006/metadata/properties" xmlns:ns1="http://schemas.microsoft.com/sharepoint/v3" xmlns:ns2="79a502cb-42d6-4927-8131-416c992d4c79" xmlns:ns3="4f490afa-f179-4b7a-b8f5-a3f7f77154ce" targetNamespace="http://schemas.microsoft.com/office/2006/metadata/properties" ma:root="true" ma:fieldsID="4bda28b83059daf77b3a63a3a2cea394" ns1:_="" ns2:_="" ns3:_="">
    <xsd:import namespace="http://schemas.microsoft.com/sharepoint/v3"/>
    <xsd:import namespace="79a502cb-42d6-4927-8131-416c992d4c79"/>
    <xsd:import namespace="4f490afa-f179-4b7a-b8f5-a3f7f77154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a502cb-42d6-4927-8131-416c992d4c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4faff722-0fb5-4c44-9338-8716c1879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490afa-f179-4b7a-b8f5-a3f7f77154c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5e45eeb-4973-4377-a8c3-2c553249ee0c}" ma:internalName="TaxCatchAll" ma:showField="CatchAllData" ma:web="4f490afa-f179-4b7a-b8f5-a3f7f77154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197C87-F140-4864-B0A5-828797A6669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ACCD9C-37D7-481B-997E-B12C73A9F6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BCBC0E-62CE-4301-BA0C-5A9E87D726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9a502cb-42d6-4927-8131-416c992d4c79"/>
    <ds:schemaRef ds:uri="4f490afa-f179-4b7a-b8f5-a3f7f77154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Informe.dot</Template>
  <TotalTime>62</TotalTime>
  <Pages>4</Pages>
  <Words>1170</Words>
  <Characters>6861</Characters>
  <Application>Microsoft Office Word</Application>
  <DocSecurity>0</DocSecurity>
  <Lines>236</Lines>
  <Paragraphs>154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Caixa</Company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Matriz</dc:creator>
  <cp:keywords/>
  <dc:description/>
  <cp:lastModifiedBy>Manuel Nunes Pereira</cp:lastModifiedBy>
  <cp:revision>29</cp:revision>
  <cp:lastPrinted>2024-03-14T00:07:00Z</cp:lastPrinted>
  <dcterms:created xsi:type="dcterms:W3CDTF">2026-05-29T21:06:00Z</dcterms:created>
  <dcterms:modified xsi:type="dcterms:W3CDTF">2026-06-05T20:29:00Z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2024-03-27T16:46:09Z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616514ff-b072-4ce6-a91a-affe5e67630b</vt:lpwstr>
  </property>
  <property fmtid="{D5CDD505-2E9C-101B-9397-08002B2CF9AE}" pid="8" name="MSIP_Label_fde7aacd-7cc4-4c31-9e6f-7ef306428f09_ContentBits">
    <vt:lpwstr>1</vt:lpwstr>
  </property>
</Properties>
</file>